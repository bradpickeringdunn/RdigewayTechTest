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4FF" w:rsidRDefault="00A614FF" w:rsidP="00A614FF">
      <w:pPr>
        <w:pStyle w:val="Heading1"/>
      </w:pPr>
      <w:r>
        <w:t>Honest Bob’s Website</w:t>
      </w:r>
    </w:p>
    <w:p w:rsidR="00A614FF" w:rsidRDefault="00A614FF" w:rsidP="00B5704E">
      <w:pPr>
        <w:pStyle w:val="Heading3"/>
        <w:numPr>
          <w:ilvl w:val="0"/>
          <w:numId w:val="0"/>
        </w:numPr>
        <w:ind w:left="720" w:hanging="720"/>
      </w:pPr>
      <w:r>
        <w:t>Intro</w:t>
      </w:r>
    </w:p>
    <w:p w:rsidR="00A614FF" w:rsidRDefault="00A614FF" w:rsidP="00A614FF">
      <w:r>
        <w:t>As part of the interview process we require that all developers take part in a scenario based development activity. This activity aims to give us a little bit of insight into your thought processes and how you approach a problem as well as giving us an indication of how comfortable you are with the basic tools you will be using on a day-to-day basis such as C#, .NET and SQL.</w:t>
      </w:r>
    </w:p>
    <w:p w:rsidR="00A614FF" w:rsidRDefault="00A614FF" w:rsidP="00A614FF">
      <w:r>
        <w:t xml:space="preserve">The test is a fairly contrived scenario and is not meant to exactly represent the type of work you may be involved in at Ridgeway. We also do not intend for you to </w:t>
      </w:r>
      <w:r w:rsidR="00887A1D">
        <w:t xml:space="preserve">necessarily </w:t>
      </w:r>
      <w:r>
        <w:t>be able to complete the entire activity in the time allotted. If you do, that's great, but if not then do not worry.</w:t>
      </w:r>
    </w:p>
    <w:p w:rsidR="00A24845" w:rsidRDefault="006B50F8" w:rsidP="00A614FF">
      <w:r>
        <w:t xml:space="preserve">As a guide we would expect candidates to spend around </w:t>
      </w:r>
      <w:r w:rsidR="00887A1D">
        <w:t>4</w:t>
      </w:r>
      <w:r w:rsidR="00A24845">
        <w:t>-6</w:t>
      </w:r>
      <w:r>
        <w:t xml:space="preserve"> hours on the planning and implementing of the solution.</w:t>
      </w:r>
      <w:r w:rsidR="00A614FF">
        <w:t xml:space="preserve"> </w:t>
      </w:r>
      <w:r w:rsidR="00A24845">
        <w:t>If you wish to spend longer in order to provide a completed solution that is fine.</w:t>
      </w:r>
    </w:p>
    <w:p w:rsidR="00A614FF" w:rsidRPr="00A63B1E" w:rsidRDefault="00A614FF" w:rsidP="00A614FF">
      <w:r>
        <w:t>You will be given a solution file containing an almost blank website and a blank database with which to work with. If there is anything in the solution file or website th</w:t>
      </w:r>
      <w:r w:rsidR="00A24845">
        <w:t xml:space="preserve">at you wish to delete or change </w:t>
      </w:r>
      <w:r>
        <w:t>then please feel free. The rest will be left up to you.</w:t>
      </w:r>
    </w:p>
    <w:p w:rsidR="00A614FF" w:rsidRDefault="00A614FF" w:rsidP="00B5704E">
      <w:pPr>
        <w:pStyle w:val="Heading3"/>
        <w:numPr>
          <w:ilvl w:val="0"/>
          <w:numId w:val="0"/>
        </w:numPr>
        <w:ind w:left="720" w:hanging="720"/>
      </w:pPr>
      <w:r>
        <w:t>Scenario</w:t>
      </w:r>
    </w:p>
    <w:p w:rsidR="00A614FF" w:rsidRDefault="00A614FF" w:rsidP="00A614FF">
      <w:r>
        <w:t>Honest Bob’s is an ecommerce store that sells a small range of goods at honest prices. The company would like to redevelop its existing ecommerce solution to enable it to expand its catalogue and sell to a broader range of consumers.</w:t>
      </w:r>
    </w:p>
    <w:p w:rsidR="00A614FF" w:rsidRDefault="00A614FF" w:rsidP="00A614FF">
      <w:r>
        <w:t>Honest Bob’s currently specialises in selling books and movies, but would like to start selling music in the short term and then expand to selling video games and also toys in the medium to long term.</w:t>
      </w:r>
    </w:p>
    <w:p w:rsidR="00A614FF" w:rsidRDefault="00A614FF" w:rsidP="00A614FF">
      <w:r>
        <w:t>Each item sold by Honest Bob’s needs to have basic information about the product such as:</w:t>
      </w:r>
    </w:p>
    <w:p w:rsidR="00A614FF" w:rsidRDefault="00A614FF" w:rsidP="00A614FF">
      <w:pPr>
        <w:pStyle w:val="ListParagraph"/>
        <w:numPr>
          <w:ilvl w:val="0"/>
          <w:numId w:val="49"/>
        </w:numPr>
      </w:pPr>
      <w:r>
        <w:t>A unique identifier</w:t>
      </w:r>
    </w:p>
    <w:p w:rsidR="00A614FF" w:rsidRDefault="00A614FF" w:rsidP="00A614FF">
      <w:pPr>
        <w:pStyle w:val="ListParagraph"/>
        <w:numPr>
          <w:ilvl w:val="0"/>
          <w:numId w:val="49"/>
        </w:numPr>
      </w:pPr>
      <w:r>
        <w:t>A name</w:t>
      </w:r>
    </w:p>
    <w:p w:rsidR="00A614FF" w:rsidRDefault="00A614FF" w:rsidP="00A614FF">
      <w:pPr>
        <w:pStyle w:val="ListParagraph"/>
        <w:numPr>
          <w:ilvl w:val="0"/>
          <w:numId w:val="49"/>
        </w:numPr>
      </w:pPr>
      <w:r>
        <w:t>A description</w:t>
      </w:r>
    </w:p>
    <w:p w:rsidR="00A614FF" w:rsidRDefault="00A614FF" w:rsidP="00A614FF">
      <w:pPr>
        <w:pStyle w:val="ListParagraph"/>
        <w:numPr>
          <w:ilvl w:val="0"/>
          <w:numId w:val="49"/>
        </w:numPr>
      </w:pPr>
      <w:r>
        <w:t>A price</w:t>
      </w:r>
    </w:p>
    <w:p w:rsidR="00A614FF" w:rsidRDefault="00A614FF" w:rsidP="00A614FF">
      <w:r>
        <w:t>Depending on the type of product in question various additional fields will also be required in order to provide as much information about the product as possible to the consumer. For example, a book has:</w:t>
      </w:r>
    </w:p>
    <w:p w:rsidR="00A614FF" w:rsidRDefault="00A614FF" w:rsidP="00A614FF">
      <w:pPr>
        <w:pStyle w:val="ListParagraph"/>
        <w:numPr>
          <w:ilvl w:val="0"/>
          <w:numId w:val="50"/>
        </w:numPr>
      </w:pPr>
      <w:r>
        <w:lastRenderedPageBreak/>
        <w:t>An author</w:t>
      </w:r>
    </w:p>
    <w:p w:rsidR="00A614FF" w:rsidRDefault="00A614FF" w:rsidP="00A614FF">
      <w:pPr>
        <w:pStyle w:val="ListParagraph"/>
        <w:numPr>
          <w:ilvl w:val="0"/>
          <w:numId w:val="50"/>
        </w:numPr>
      </w:pPr>
      <w:r>
        <w:t>An ISBN number</w:t>
      </w:r>
    </w:p>
    <w:p w:rsidR="00A614FF" w:rsidRDefault="00A614FF" w:rsidP="00A614FF">
      <w:pPr>
        <w:pStyle w:val="ListParagraph"/>
        <w:numPr>
          <w:ilvl w:val="0"/>
          <w:numId w:val="50"/>
        </w:numPr>
      </w:pPr>
      <w:r>
        <w:t>A page count</w:t>
      </w:r>
    </w:p>
    <w:p w:rsidR="00A614FF" w:rsidRDefault="00A614FF" w:rsidP="00A614FF">
      <w:r>
        <w:t>It is known that these additional fields are specific to each type of product and that Honest Bob’s only intend to sell to customers in Great Britain for the foreseeable future. Therefore they only require text to be in English and currency to be in GBP.</w:t>
      </w:r>
    </w:p>
    <w:p w:rsidR="00A614FF" w:rsidRDefault="00A614FF" w:rsidP="00A614FF">
      <w:r>
        <w:t>The new solution needs to make provisions for adding and removing additional fields, but any work required to do so will be a developer task and Honest Bob’s will communicate with us when they need any such work doing.</w:t>
      </w:r>
    </w:p>
    <w:p w:rsidR="00A614FF" w:rsidRDefault="00A614FF" w:rsidP="00A614FF">
      <w:r>
        <w:t>Your task is to create a new Honest Bob’s solution that will show a POC approach to the development team of how to meet these requirements. Your solution should include:</w:t>
      </w:r>
    </w:p>
    <w:p w:rsidR="00A614FF" w:rsidRPr="006B50F8" w:rsidRDefault="00A614FF" w:rsidP="00A614FF">
      <w:pPr>
        <w:pStyle w:val="ListParagraph"/>
        <w:numPr>
          <w:ilvl w:val="0"/>
          <w:numId w:val="51"/>
        </w:numPr>
      </w:pPr>
      <w:r w:rsidRPr="006B50F8">
        <w:t>A set of</w:t>
      </w:r>
      <w:r w:rsidR="007E07EA" w:rsidRPr="006B50F8">
        <w:t xml:space="preserve"> bespoke</w:t>
      </w:r>
      <w:r w:rsidRPr="006B50F8">
        <w:t xml:space="preserve"> classes that model the domain as described above</w:t>
      </w:r>
    </w:p>
    <w:p w:rsidR="007E07EA" w:rsidRPr="006B50F8" w:rsidRDefault="007E07EA" w:rsidP="00A614FF">
      <w:pPr>
        <w:pStyle w:val="ListParagraph"/>
        <w:numPr>
          <w:ilvl w:val="0"/>
          <w:numId w:val="51"/>
        </w:numPr>
      </w:pPr>
      <w:r w:rsidRPr="006B50F8">
        <w:t>Implementation of the appropriate DAL and BLL layers</w:t>
      </w:r>
    </w:p>
    <w:p w:rsidR="00A614FF" w:rsidRDefault="00A614FF" w:rsidP="00A614FF">
      <w:pPr>
        <w:pStyle w:val="ListParagraph"/>
        <w:numPr>
          <w:ilvl w:val="0"/>
          <w:numId w:val="51"/>
        </w:numPr>
      </w:pPr>
      <w:r>
        <w:t>A SQL database that will be used as the repository for the product data</w:t>
      </w:r>
    </w:p>
    <w:p w:rsidR="00A614FF" w:rsidRDefault="00A614FF" w:rsidP="00A614FF">
      <w:pPr>
        <w:pStyle w:val="ListParagraph"/>
        <w:numPr>
          <w:ilvl w:val="1"/>
          <w:numId w:val="51"/>
        </w:numPr>
      </w:pPr>
      <w:r>
        <w:t>An example subset of product data can be found the Excel spread sheet on the Desktop.</w:t>
      </w:r>
    </w:p>
    <w:p w:rsidR="00A614FF" w:rsidRDefault="00A614FF" w:rsidP="00A614FF">
      <w:pPr>
        <w:pStyle w:val="ListParagraph"/>
        <w:numPr>
          <w:ilvl w:val="0"/>
          <w:numId w:val="51"/>
        </w:numPr>
      </w:pPr>
      <w:r>
        <w:t>A simple website that has:</w:t>
      </w:r>
    </w:p>
    <w:p w:rsidR="00A614FF" w:rsidRDefault="00A614FF" w:rsidP="00A614FF">
      <w:pPr>
        <w:pStyle w:val="ListParagraph"/>
        <w:numPr>
          <w:ilvl w:val="1"/>
          <w:numId w:val="51"/>
        </w:numPr>
      </w:pPr>
      <w:r>
        <w:t>A page listing the types of products Honest Bob’s sells, you can then click through to;</w:t>
      </w:r>
    </w:p>
    <w:p w:rsidR="00A614FF" w:rsidRDefault="00A614FF" w:rsidP="00A614FF">
      <w:pPr>
        <w:pStyle w:val="ListParagraph"/>
        <w:numPr>
          <w:ilvl w:val="1"/>
          <w:numId w:val="51"/>
        </w:numPr>
      </w:pPr>
      <w:r>
        <w:t>A page that lists the products of a specific type and shows all their details</w:t>
      </w:r>
    </w:p>
    <w:p w:rsidR="00D67745" w:rsidRPr="007E07EA" w:rsidRDefault="00D67745" w:rsidP="00A614FF">
      <w:pPr>
        <w:pStyle w:val="ListParagraph"/>
        <w:numPr>
          <w:ilvl w:val="1"/>
          <w:numId w:val="51"/>
        </w:numPr>
      </w:pPr>
      <w:r w:rsidRPr="007E07EA">
        <w:t>A mechanism that allows users to add products to a basket from the product listing page</w:t>
      </w:r>
    </w:p>
    <w:p w:rsidR="00D357E3" w:rsidRDefault="00D357E3" w:rsidP="00A614FF">
      <w:pPr>
        <w:pStyle w:val="ListParagraph"/>
        <w:numPr>
          <w:ilvl w:val="1"/>
          <w:numId w:val="51"/>
        </w:numPr>
      </w:pPr>
      <w:r w:rsidRPr="007E07EA">
        <w:t>A page displaying what is currently in the users basket</w:t>
      </w:r>
    </w:p>
    <w:p w:rsidR="00887A1D" w:rsidRDefault="003557AB" w:rsidP="00887A1D">
      <w:pPr>
        <w:pStyle w:val="ListParagraph"/>
        <w:numPr>
          <w:ilvl w:val="0"/>
          <w:numId w:val="51"/>
        </w:numPr>
      </w:pPr>
      <w:r>
        <w:t>N</w:t>
      </w:r>
      <w:r w:rsidR="00887A1D">
        <w:t>otes detailing your implementation and any requirements in order to run the solution, e.g. the version of SQL used (please try to use only 2008 or 2012). Ideally your database will be attached to the Visual Studio solution</w:t>
      </w:r>
      <w:r>
        <w:t xml:space="preserve"> but if this can’t be achieved ensure you include a backup of the database.</w:t>
      </w:r>
    </w:p>
    <w:p w:rsidR="00B5704E" w:rsidRPr="00B5704E" w:rsidRDefault="00B5704E" w:rsidP="00887A1D">
      <w:pPr>
        <w:pStyle w:val="ListParagraph"/>
        <w:numPr>
          <w:ilvl w:val="0"/>
          <w:numId w:val="51"/>
        </w:numPr>
        <w:rPr>
          <w:u w:val="single"/>
        </w:rPr>
      </w:pPr>
      <w:r w:rsidRPr="00B5704E">
        <w:rPr>
          <w:u w:val="single"/>
        </w:rPr>
        <w:t xml:space="preserve">Please </w:t>
      </w:r>
      <w:r w:rsidR="002604A9">
        <w:rPr>
          <w:u w:val="single"/>
        </w:rPr>
        <w:t xml:space="preserve">ensure that you </w:t>
      </w:r>
      <w:r w:rsidRPr="00B5704E">
        <w:rPr>
          <w:u w:val="single"/>
        </w:rPr>
        <w:t xml:space="preserve">complete the task in C# using </w:t>
      </w:r>
      <w:r w:rsidR="002604A9">
        <w:rPr>
          <w:u w:val="single"/>
        </w:rPr>
        <w:t xml:space="preserve">the </w:t>
      </w:r>
      <w:r w:rsidRPr="00B5704E">
        <w:rPr>
          <w:u w:val="single"/>
        </w:rPr>
        <w:t>ASP.NET Web Forms</w:t>
      </w:r>
      <w:r w:rsidR="002604A9">
        <w:rPr>
          <w:u w:val="single"/>
        </w:rPr>
        <w:t xml:space="preserve"> development model</w:t>
      </w:r>
      <w:r w:rsidRPr="00B5704E">
        <w:rPr>
          <w:u w:val="single"/>
        </w:rPr>
        <w:t>.</w:t>
      </w:r>
      <w:bookmarkStart w:id="0" w:name="_GoBack"/>
      <w:bookmarkEnd w:id="0"/>
    </w:p>
    <w:p w:rsidR="007C6F6B" w:rsidRDefault="007C6F6B" w:rsidP="00A50931"/>
    <w:sectPr w:rsidR="007C6F6B" w:rsidSect="006445F5">
      <w:footerReference w:type="default" r:id="rId8"/>
      <w:headerReference w:type="first" r:id="rId9"/>
      <w:pgSz w:w="11906" w:h="16838"/>
      <w:pgMar w:top="1440" w:right="1440" w:bottom="1440" w:left="1440" w:header="454"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2E52" w:rsidRDefault="00DF2E52" w:rsidP="00A50931">
      <w:r>
        <w:separator/>
      </w:r>
    </w:p>
  </w:endnote>
  <w:endnote w:type="continuationSeparator" w:id="0">
    <w:p w:rsidR="00DF2E52" w:rsidRDefault="00DF2E52" w:rsidP="00A50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018C" w:rsidRDefault="00B9018C" w:rsidP="00BA48A8">
    <w:pPr>
      <w:pStyle w:val="FooterText-Normal"/>
      <w:spacing w:before="360"/>
    </w:pPr>
    <w:r>
      <w:rPr>
        <w:noProof/>
        <w:lang w:eastAsia="en-GB"/>
      </w:rPr>
      <w:drawing>
        <wp:inline distT="0" distB="0" distL="0" distR="0" wp14:anchorId="413B8A71" wp14:editId="243AF408">
          <wp:extent cx="1065163" cy="2476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dgewayLogo-Green-NoMargin-DocumentHead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67985" cy="248306"/>
                  </a:xfrm>
                  <a:prstGeom prst="rect">
                    <a:avLst/>
                  </a:prstGeom>
                </pic:spPr>
              </pic:pic>
            </a:graphicData>
          </a:graphic>
        </wp:inline>
      </w:drawing>
    </w:r>
  </w:p>
  <w:p w:rsidR="00B9018C" w:rsidRPr="00A50931" w:rsidRDefault="00B9018C" w:rsidP="00A50931">
    <w:pPr>
      <w:pStyle w:val="FooterText-Normal"/>
      <w:spacing w:before="60"/>
    </w:pPr>
    <w:r w:rsidRPr="00293D75">
      <w:rPr>
        <w:noProof/>
        <w:lang w:eastAsia="en-GB"/>
      </w:rPr>
      <mc:AlternateContent>
        <mc:Choice Requires="wps">
          <w:drawing>
            <wp:anchor distT="0" distB="0" distL="114300" distR="114300" simplePos="0" relativeHeight="251661312" behindDoc="0" locked="0" layoutInCell="1" allowOverlap="1" wp14:anchorId="04B0AEBA" wp14:editId="092BC48E">
              <wp:simplePos x="0" y="0"/>
              <wp:positionH relativeFrom="column">
                <wp:posOffset>5476874</wp:posOffset>
              </wp:positionH>
              <wp:positionV relativeFrom="paragraph">
                <wp:posOffset>64135</wp:posOffset>
              </wp:positionV>
              <wp:extent cx="390525" cy="2857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85750"/>
                      </a:xfrm>
                      <a:prstGeom prst="rect">
                        <a:avLst/>
                      </a:prstGeom>
                      <a:noFill/>
                      <a:ln w="9525">
                        <a:noFill/>
                        <a:miter lim="800000"/>
                        <a:headEnd/>
                        <a:tailEnd/>
                      </a:ln>
                    </wps:spPr>
                    <wps:txbx>
                      <w:txbxContent>
                        <w:bookmarkStart w:id="1" w:name="_3"/>
                        <w:bookmarkEnd w:id="1"/>
                        <w:p w:rsidR="00B9018C" w:rsidRPr="00435BBC" w:rsidRDefault="00B9018C" w:rsidP="00D80408">
                          <w:pPr>
                            <w:jc w:val="right"/>
                          </w:pPr>
                          <w:r w:rsidRPr="00435BBC">
                            <w:fldChar w:fldCharType="begin"/>
                          </w:r>
                          <w:r w:rsidRPr="00435BBC">
                            <w:instrText xml:space="preserve"> PAGE   \* MERGEFORMAT </w:instrText>
                          </w:r>
                          <w:r w:rsidRPr="00435BBC">
                            <w:fldChar w:fldCharType="separate"/>
                          </w:r>
                          <w:r w:rsidR="002604A9">
                            <w:rPr>
                              <w:noProof/>
                            </w:rPr>
                            <w:t>2</w:t>
                          </w:r>
                          <w:r w:rsidRPr="00435BBC">
                            <w:rPr>
                              <w:noProof/>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B0AEBA" id="_x0000_t202" coordsize="21600,21600" o:spt="202" path="m,l,21600r21600,l21600,xe">
              <v:stroke joinstyle="miter"/>
              <v:path gradientshapeok="t" o:connecttype="rect"/>
            </v:shapetype>
            <v:shape id="Text Box 2" o:spid="_x0000_s1026" type="#_x0000_t202" style="position:absolute;margin-left:431.25pt;margin-top:5.05pt;width:30.75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" filled="f" stroked="f">
              <v:textbox>
                <w:txbxContent>
                  <w:bookmarkStart w:id="2" w:name="_3"/>
                  <w:bookmarkEnd w:id="2"/>
                  <w:p w:rsidR="00B9018C" w:rsidRPr="00435BBC" w:rsidRDefault="00B9018C" w:rsidP="00D80408">
                    <w:pPr>
                      <w:jc w:val="right"/>
                    </w:pPr>
                    <w:r w:rsidRPr="00435BBC">
                      <w:fldChar w:fldCharType="begin"/>
                    </w:r>
                    <w:r w:rsidRPr="00435BBC">
                      <w:instrText xml:space="preserve"> PAGE   \* MERGEFORMAT </w:instrText>
                    </w:r>
                    <w:r w:rsidRPr="00435BBC">
                      <w:fldChar w:fldCharType="separate"/>
                    </w:r>
                    <w:r w:rsidR="002604A9">
                      <w:rPr>
                        <w:noProof/>
                      </w:rPr>
                      <w:t>2</w:t>
                    </w:r>
                    <w:r w:rsidRPr="00435BBC">
                      <w:rPr>
                        <w:noProof/>
                      </w:rPr>
                      <w:fldChar w:fldCharType="end"/>
                    </w:r>
                  </w:p>
                </w:txbxContent>
              </v:textbox>
            </v:shape>
          </w:pict>
        </mc:Fallback>
      </mc:AlternateContent>
    </w:r>
    <w:r w:rsidR="00703C1F">
      <w:t xml:space="preserve">Riverside House, </w:t>
    </w:r>
    <w:r w:rsidRPr="00A50931">
      <w:t>Two Rivers, Witney, Oxfordshire, OX28 4BH</w:t>
    </w:r>
  </w:p>
  <w:p w:rsidR="00B9018C" w:rsidRPr="00A50931" w:rsidRDefault="00B9018C" w:rsidP="00A50931">
    <w:pPr>
      <w:pStyle w:val="FooterText-Normal"/>
    </w:pPr>
    <w:r w:rsidRPr="00A50931">
      <w:t xml:space="preserve">01993 899000 | </w:t>
    </w:r>
    <w:hyperlink r:id="rId2" w:history="1">
      <w:r w:rsidRPr="00A50931">
        <w:rPr>
          <w:rStyle w:val="Hyperlink"/>
          <w:color w:val="auto"/>
          <w:u w:val="none"/>
        </w:rPr>
        <w:t>info@ridgeway.net</w:t>
      </w:r>
    </w:hyperlink>
    <w:r w:rsidRPr="00A50931">
      <w:t xml:space="preserve"> | </w:t>
    </w:r>
    <w:hyperlink r:id="rId3" w:history="1">
      <w:r w:rsidRPr="00A50931">
        <w:rPr>
          <w:rStyle w:val="Hyperlink"/>
          <w:color w:val="auto"/>
          <w:u w:val="none"/>
        </w:rPr>
        <w:t>www.ridgeway.net</w:t>
      </w:r>
    </w:hyperlink>
    <w:r w:rsidRPr="00A50931">
      <w:t xml:space="preserve"> | </w:t>
    </w:r>
    <w:hyperlink r:id="rId4" w:anchor="!/ridgeway" w:history="1">
      <w:r w:rsidRPr="00A50931">
        <w:rPr>
          <w:rStyle w:val="Hyperlink"/>
          <w:color w:val="auto"/>
          <w:u w:val="none"/>
        </w:rPr>
        <w:t>@ridgeway</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2E52" w:rsidRDefault="00DF2E52" w:rsidP="00A50931">
      <w:r>
        <w:separator/>
      </w:r>
    </w:p>
  </w:footnote>
  <w:footnote w:type="continuationSeparator" w:id="0">
    <w:p w:rsidR="00DF2E52" w:rsidRDefault="00DF2E52" w:rsidP="00A509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018C" w:rsidRDefault="00B9018C" w:rsidP="00772DBC">
    <w:pPr>
      <w:pStyle w:val="Header"/>
      <w:spacing w:before="360"/>
      <w:jc w:val="right"/>
    </w:pPr>
    <w:r>
      <w:rPr>
        <w:noProof/>
        <w:lang w:eastAsia="en-GB"/>
      </w:rPr>
      <w:drawing>
        <wp:inline distT="0" distB="0" distL="0" distR="0" wp14:anchorId="6F202ACA" wp14:editId="401671DB">
          <wp:extent cx="2018156" cy="46672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dgewayLogo-Green-NoMargin-DocumentHead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39924" cy="471759"/>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64354"/>
    <w:multiLevelType w:val="hybridMultilevel"/>
    <w:tmpl w:val="754E8F3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8497DAA"/>
    <w:multiLevelType w:val="hybridMultilevel"/>
    <w:tmpl w:val="885A8B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0A691ECE"/>
    <w:multiLevelType w:val="hybridMultilevel"/>
    <w:tmpl w:val="0DC0EC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C501250"/>
    <w:multiLevelType w:val="hybridMultilevel"/>
    <w:tmpl w:val="8486780E"/>
    <w:lvl w:ilvl="0" w:tplc="08090001">
      <w:start w:val="1"/>
      <w:numFmt w:val="bullet"/>
      <w:lvlText w:val=""/>
      <w:lvlJc w:val="left"/>
      <w:pPr>
        <w:ind w:left="1287" w:hanging="360"/>
      </w:pPr>
      <w:rPr>
        <w:rFonts w:ascii="Symbol" w:hAnsi="Symbol" w:hint="default"/>
      </w:rPr>
    </w:lvl>
    <w:lvl w:ilvl="1" w:tplc="08090003">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nsid w:val="0D17660B"/>
    <w:multiLevelType w:val="hybridMultilevel"/>
    <w:tmpl w:val="177A20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0F486625"/>
    <w:multiLevelType w:val="multilevel"/>
    <w:tmpl w:val="460A6B1C"/>
    <w:lvl w:ilvl="0">
      <w:start w:val="1"/>
      <w:numFmt w:val="decimal"/>
      <w:pStyle w:val="Heading2"/>
      <w:lvlText w:val="%1. "/>
      <w:lvlJc w:val="left"/>
      <w:pPr>
        <w:ind w:left="405" w:hanging="405"/>
      </w:pPr>
      <w:rPr>
        <w:rFonts w:hint="default"/>
      </w:rPr>
    </w:lvl>
    <w:lvl w:ilvl="1">
      <w:start w:val="1"/>
      <w:numFmt w:val="decimal"/>
      <w:pStyle w:val="Heading3"/>
      <w:lvlText w:val="%1.%2"/>
      <w:lvlJc w:val="left"/>
      <w:pPr>
        <w:ind w:left="1440" w:hanging="720"/>
      </w:pPr>
      <w:rPr>
        <w:rFonts w:hint="default"/>
      </w:rPr>
    </w:lvl>
    <w:lvl w:ilvl="2">
      <w:start w:val="1"/>
      <w:numFmt w:val="decimal"/>
      <w:pStyle w:val="Heading4"/>
      <w:lvlText w:val="%1.%2.%3"/>
      <w:lvlJc w:val="left"/>
      <w:pPr>
        <w:ind w:left="1146" w:hanging="720"/>
      </w:pPr>
      <w:rPr>
        <w:rFonts w:hint="default"/>
      </w:rPr>
    </w:lvl>
    <w:lvl w:ilvl="3">
      <w:start w:val="1"/>
      <w:numFmt w:val="decimal"/>
      <w:pStyle w:val="Heading5"/>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nsid w:val="1370561B"/>
    <w:multiLevelType w:val="hybridMultilevel"/>
    <w:tmpl w:val="21AC156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13ED109C"/>
    <w:multiLevelType w:val="hybridMultilevel"/>
    <w:tmpl w:val="DA7E97A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1475710D"/>
    <w:multiLevelType w:val="hybridMultilevel"/>
    <w:tmpl w:val="AFA4BA6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168B00E8"/>
    <w:multiLevelType w:val="hybridMultilevel"/>
    <w:tmpl w:val="D0D4F8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18792125"/>
    <w:multiLevelType w:val="hybridMultilevel"/>
    <w:tmpl w:val="66621AD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19F167D0"/>
    <w:multiLevelType w:val="hybridMultilevel"/>
    <w:tmpl w:val="BE321DF4"/>
    <w:lvl w:ilvl="0" w:tplc="A4E6B68A">
      <w:start w:val="1"/>
      <w:numFmt w:val="decimal"/>
      <w:pStyle w:val="Heading20"/>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D4C26EB"/>
    <w:multiLevelType w:val="hybridMultilevel"/>
    <w:tmpl w:val="6C38044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1D7E180B"/>
    <w:multiLevelType w:val="hybridMultilevel"/>
    <w:tmpl w:val="3F9A62E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E500977"/>
    <w:multiLevelType w:val="hybridMultilevel"/>
    <w:tmpl w:val="7CA2DC7C"/>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nsid w:val="1FA3720D"/>
    <w:multiLevelType w:val="hybridMultilevel"/>
    <w:tmpl w:val="65446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1FF6AA6"/>
    <w:multiLevelType w:val="hybridMultilevel"/>
    <w:tmpl w:val="6132303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nsid w:val="220545CF"/>
    <w:multiLevelType w:val="hybridMultilevel"/>
    <w:tmpl w:val="B3BEF11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nsid w:val="24837552"/>
    <w:multiLevelType w:val="hybridMultilevel"/>
    <w:tmpl w:val="3C144D3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nsid w:val="29C47163"/>
    <w:multiLevelType w:val="hybridMultilevel"/>
    <w:tmpl w:val="8C2037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nsid w:val="2E256EE3"/>
    <w:multiLevelType w:val="hybridMultilevel"/>
    <w:tmpl w:val="9BE2B88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1">
    <w:nsid w:val="3035125D"/>
    <w:multiLevelType w:val="hybridMultilevel"/>
    <w:tmpl w:val="67244B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nsid w:val="320104C8"/>
    <w:multiLevelType w:val="hybridMultilevel"/>
    <w:tmpl w:val="12D85B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2774D3A"/>
    <w:multiLevelType w:val="hybridMultilevel"/>
    <w:tmpl w:val="FB766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28F587D"/>
    <w:multiLevelType w:val="hybridMultilevel"/>
    <w:tmpl w:val="FE44103A"/>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nsid w:val="331325AA"/>
    <w:multiLevelType w:val="hybridMultilevel"/>
    <w:tmpl w:val="2B607A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nsid w:val="3385447A"/>
    <w:multiLevelType w:val="hybridMultilevel"/>
    <w:tmpl w:val="983CDC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nsid w:val="395A7B49"/>
    <w:multiLevelType w:val="hybridMultilevel"/>
    <w:tmpl w:val="F454E32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nsid w:val="39831D3C"/>
    <w:multiLevelType w:val="hybridMultilevel"/>
    <w:tmpl w:val="8062BD2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nsid w:val="410940EF"/>
    <w:multiLevelType w:val="hybridMultilevel"/>
    <w:tmpl w:val="ECC0166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nsid w:val="410A6A78"/>
    <w:multiLevelType w:val="hybridMultilevel"/>
    <w:tmpl w:val="1D5E0F1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nsid w:val="43AC5400"/>
    <w:multiLevelType w:val="hybridMultilevel"/>
    <w:tmpl w:val="B7C208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nsid w:val="440E0283"/>
    <w:multiLevelType w:val="hybridMultilevel"/>
    <w:tmpl w:val="F544E5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nsid w:val="4CE40D40"/>
    <w:multiLevelType w:val="hybridMultilevel"/>
    <w:tmpl w:val="2236C9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nsid w:val="4D074D7B"/>
    <w:multiLevelType w:val="hybridMultilevel"/>
    <w:tmpl w:val="A5DA1AD0"/>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5">
    <w:nsid w:val="4D7E30D7"/>
    <w:multiLevelType w:val="hybridMultilevel"/>
    <w:tmpl w:val="CA3AA8E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
    <w:nsid w:val="562B043E"/>
    <w:multiLevelType w:val="hybridMultilevel"/>
    <w:tmpl w:val="EADE0B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nsid w:val="57FB0419"/>
    <w:multiLevelType w:val="hybridMultilevel"/>
    <w:tmpl w:val="B158F920"/>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38">
    <w:nsid w:val="5DBC4BA2"/>
    <w:multiLevelType w:val="hybridMultilevel"/>
    <w:tmpl w:val="75F2520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nsid w:val="5DEE30E4"/>
    <w:multiLevelType w:val="hybridMultilevel"/>
    <w:tmpl w:val="D03E79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nsid w:val="6050314B"/>
    <w:multiLevelType w:val="hybridMultilevel"/>
    <w:tmpl w:val="78549B6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nsid w:val="61860B5C"/>
    <w:multiLevelType w:val="hybridMultilevel"/>
    <w:tmpl w:val="F65A5E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2">
    <w:nsid w:val="61C87309"/>
    <w:multiLevelType w:val="hybridMultilevel"/>
    <w:tmpl w:val="C28870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3">
    <w:nsid w:val="61EA0C8D"/>
    <w:multiLevelType w:val="hybridMultilevel"/>
    <w:tmpl w:val="3398CA34"/>
    <w:lvl w:ilvl="0" w:tplc="E5A6B95A">
      <w:start w:val="1"/>
      <w:numFmt w:val="bullet"/>
      <w:pStyle w:val="ListParagraph"/>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4">
    <w:nsid w:val="654557FD"/>
    <w:multiLevelType w:val="hybridMultilevel"/>
    <w:tmpl w:val="9E4C6A9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nsid w:val="6DD14646"/>
    <w:multiLevelType w:val="hybridMultilevel"/>
    <w:tmpl w:val="478C1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6DF930D9"/>
    <w:multiLevelType w:val="hybridMultilevel"/>
    <w:tmpl w:val="527267F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nsid w:val="71297B2D"/>
    <w:multiLevelType w:val="hybridMultilevel"/>
    <w:tmpl w:val="8BD85B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75685FEC"/>
    <w:multiLevelType w:val="hybridMultilevel"/>
    <w:tmpl w:val="6EDC604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nsid w:val="79673F5D"/>
    <w:multiLevelType w:val="hybridMultilevel"/>
    <w:tmpl w:val="0AF0DE3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7FAD5B14"/>
    <w:multiLevelType w:val="hybridMultilevel"/>
    <w:tmpl w:val="BB40190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43"/>
  </w:num>
  <w:num w:numId="2">
    <w:abstractNumId w:val="5"/>
  </w:num>
  <w:num w:numId="3">
    <w:abstractNumId w:val="11"/>
  </w:num>
  <w:num w:numId="4">
    <w:abstractNumId w:val="49"/>
  </w:num>
  <w:num w:numId="5">
    <w:abstractNumId w:val="2"/>
  </w:num>
  <w:num w:numId="6">
    <w:abstractNumId w:val="13"/>
  </w:num>
  <w:num w:numId="7">
    <w:abstractNumId w:val="3"/>
  </w:num>
  <w:num w:numId="8">
    <w:abstractNumId w:val="30"/>
  </w:num>
  <w:num w:numId="9">
    <w:abstractNumId w:val="14"/>
  </w:num>
  <w:num w:numId="10">
    <w:abstractNumId w:val="24"/>
  </w:num>
  <w:num w:numId="11">
    <w:abstractNumId w:val="40"/>
  </w:num>
  <w:num w:numId="12">
    <w:abstractNumId w:val="0"/>
  </w:num>
  <w:num w:numId="13">
    <w:abstractNumId w:val="12"/>
  </w:num>
  <w:num w:numId="14">
    <w:abstractNumId w:val="33"/>
  </w:num>
  <w:num w:numId="15">
    <w:abstractNumId w:val="20"/>
  </w:num>
  <w:num w:numId="16">
    <w:abstractNumId w:val="10"/>
  </w:num>
  <w:num w:numId="17">
    <w:abstractNumId w:val="36"/>
  </w:num>
  <w:num w:numId="18">
    <w:abstractNumId w:val="18"/>
  </w:num>
  <w:num w:numId="19">
    <w:abstractNumId w:val="26"/>
  </w:num>
  <w:num w:numId="20">
    <w:abstractNumId w:val="44"/>
  </w:num>
  <w:num w:numId="21">
    <w:abstractNumId w:val="9"/>
  </w:num>
  <w:num w:numId="22">
    <w:abstractNumId w:val="32"/>
  </w:num>
  <w:num w:numId="23">
    <w:abstractNumId w:val="38"/>
  </w:num>
  <w:num w:numId="24">
    <w:abstractNumId w:val="29"/>
  </w:num>
  <w:num w:numId="25">
    <w:abstractNumId w:val="34"/>
  </w:num>
  <w:num w:numId="26">
    <w:abstractNumId w:val="27"/>
  </w:num>
  <w:num w:numId="27">
    <w:abstractNumId w:val="50"/>
  </w:num>
  <w:num w:numId="28">
    <w:abstractNumId w:val="17"/>
  </w:num>
  <w:num w:numId="29">
    <w:abstractNumId w:val="46"/>
  </w:num>
  <w:num w:numId="30">
    <w:abstractNumId w:val="35"/>
  </w:num>
  <w:num w:numId="31">
    <w:abstractNumId w:val="28"/>
  </w:num>
  <w:num w:numId="32">
    <w:abstractNumId w:val="1"/>
  </w:num>
  <w:num w:numId="33">
    <w:abstractNumId w:val="25"/>
  </w:num>
  <w:num w:numId="34">
    <w:abstractNumId w:val="37"/>
  </w:num>
  <w:num w:numId="35">
    <w:abstractNumId w:val="21"/>
  </w:num>
  <w:num w:numId="36">
    <w:abstractNumId w:val="8"/>
  </w:num>
  <w:num w:numId="37">
    <w:abstractNumId w:val="41"/>
  </w:num>
  <w:num w:numId="38">
    <w:abstractNumId w:val="16"/>
  </w:num>
  <w:num w:numId="39">
    <w:abstractNumId w:val="39"/>
  </w:num>
  <w:num w:numId="40">
    <w:abstractNumId w:val="19"/>
  </w:num>
  <w:num w:numId="41">
    <w:abstractNumId w:val="42"/>
  </w:num>
  <w:num w:numId="42">
    <w:abstractNumId w:val="6"/>
  </w:num>
  <w:num w:numId="43">
    <w:abstractNumId w:val="31"/>
  </w:num>
  <w:num w:numId="44">
    <w:abstractNumId w:val="23"/>
  </w:num>
  <w:num w:numId="45">
    <w:abstractNumId w:val="7"/>
  </w:num>
  <w:num w:numId="46">
    <w:abstractNumId w:val="48"/>
  </w:num>
  <w:num w:numId="47">
    <w:abstractNumId w:val="4"/>
  </w:num>
  <w:num w:numId="48">
    <w:abstractNumId w:val="15"/>
  </w:num>
  <w:num w:numId="49">
    <w:abstractNumId w:val="47"/>
  </w:num>
  <w:num w:numId="50">
    <w:abstractNumId w:val="45"/>
  </w:num>
  <w:num w:numId="51">
    <w:abstractNumId w:val="2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4FF"/>
    <w:rsid w:val="0000237F"/>
    <w:rsid w:val="00007E31"/>
    <w:rsid w:val="000122E3"/>
    <w:rsid w:val="00012FB8"/>
    <w:rsid w:val="000138FD"/>
    <w:rsid w:val="00013AA8"/>
    <w:rsid w:val="00014F2E"/>
    <w:rsid w:val="00016D62"/>
    <w:rsid w:val="00020EC3"/>
    <w:rsid w:val="0002264F"/>
    <w:rsid w:val="00024079"/>
    <w:rsid w:val="000245EC"/>
    <w:rsid w:val="00027327"/>
    <w:rsid w:val="00031BD8"/>
    <w:rsid w:val="00036171"/>
    <w:rsid w:val="000445AB"/>
    <w:rsid w:val="00045B64"/>
    <w:rsid w:val="0004680D"/>
    <w:rsid w:val="000479CE"/>
    <w:rsid w:val="00050EA6"/>
    <w:rsid w:val="00051E36"/>
    <w:rsid w:val="00052988"/>
    <w:rsid w:val="00054B13"/>
    <w:rsid w:val="00055E21"/>
    <w:rsid w:val="00057D37"/>
    <w:rsid w:val="00061E7F"/>
    <w:rsid w:val="0006328D"/>
    <w:rsid w:val="00063442"/>
    <w:rsid w:val="00066C06"/>
    <w:rsid w:val="00066DD7"/>
    <w:rsid w:val="00072785"/>
    <w:rsid w:val="00073785"/>
    <w:rsid w:val="000831B6"/>
    <w:rsid w:val="0008488C"/>
    <w:rsid w:val="0008557D"/>
    <w:rsid w:val="00090E24"/>
    <w:rsid w:val="00093B78"/>
    <w:rsid w:val="000A0DA7"/>
    <w:rsid w:val="000A1847"/>
    <w:rsid w:val="000A3358"/>
    <w:rsid w:val="000A3E18"/>
    <w:rsid w:val="000A4196"/>
    <w:rsid w:val="000B2D4D"/>
    <w:rsid w:val="000B2FBB"/>
    <w:rsid w:val="000B35F6"/>
    <w:rsid w:val="000B4147"/>
    <w:rsid w:val="000B58B4"/>
    <w:rsid w:val="000B7491"/>
    <w:rsid w:val="000B773A"/>
    <w:rsid w:val="000C50CF"/>
    <w:rsid w:val="000C7D65"/>
    <w:rsid w:val="000D0B67"/>
    <w:rsid w:val="000D0CB0"/>
    <w:rsid w:val="000E3B2F"/>
    <w:rsid w:val="000E6EE2"/>
    <w:rsid w:val="000F1142"/>
    <w:rsid w:val="000F1395"/>
    <w:rsid w:val="000F499C"/>
    <w:rsid w:val="000F5569"/>
    <w:rsid w:val="001001BA"/>
    <w:rsid w:val="0010040B"/>
    <w:rsid w:val="00101AEE"/>
    <w:rsid w:val="00101CC7"/>
    <w:rsid w:val="00107842"/>
    <w:rsid w:val="001100DA"/>
    <w:rsid w:val="00110115"/>
    <w:rsid w:val="001112D5"/>
    <w:rsid w:val="001140C3"/>
    <w:rsid w:val="00115997"/>
    <w:rsid w:val="0011650A"/>
    <w:rsid w:val="00117A75"/>
    <w:rsid w:val="00120E95"/>
    <w:rsid w:val="00121908"/>
    <w:rsid w:val="00123851"/>
    <w:rsid w:val="00124929"/>
    <w:rsid w:val="00126B27"/>
    <w:rsid w:val="0013058C"/>
    <w:rsid w:val="00130767"/>
    <w:rsid w:val="00130FDF"/>
    <w:rsid w:val="00136181"/>
    <w:rsid w:val="00140CC8"/>
    <w:rsid w:val="00142F72"/>
    <w:rsid w:val="0014327B"/>
    <w:rsid w:val="0014466B"/>
    <w:rsid w:val="001465D3"/>
    <w:rsid w:val="001469A3"/>
    <w:rsid w:val="001503D8"/>
    <w:rsid w:val="001521A5"/>
    <w:rsid w:val="00155A9A"/>
    <w:rsid w:val="0016034C"/>
    <w:rsid w:val="00160790"/>
    <w:rsid w:val="00161FBC"/>
    <w:rsid w:val="00164C20"/>
    <w:rsid w:val="00167DC1"/>
    <w:rsid w:val="0017089F"/>
    <w:rsid w:val="00170FEB"/>
    <w:rsid w:val="00173AA6"/>
    <w:rsid w:val="00174F53"/>
    <w:rsid w:val="001760F2"/>
    <w:rsid w:val="00186C62"/>
    <w:rsid w:val="00186C73"/>
    <w:rsid w:val="0019097B"/>
    <w:rsid w:val="00192CDF"/>
    <w:rsid w:val="001940F7"/>
    <w:rsid w:val="001A3943"/>
    <w:rsid w:val="001A4115"/>
    <w:rsid w:val="001A5914"/>
    <w:rsid w:val="001A6E06"/>
    <w:rsid w:val="001B04B7"/>
    <w:rsid w:val="001B21F3"/>
    <w:rsid w:val="001B5D7C"/>
    <w:rsid w:val="001B687D"/>
    <w:rsid w:val="001C3BA0"/>
    <w:rsid w:val="001D645E"/>
    <w:rsid w:val="001E0E29"/>
    <w:rsid w:val="001E2DE1"/>
    <w:rsid w:val="001E4AEE"/>
    <w:rsid w:val="001E5BF1"/>
    <w:rsid w:val="001F59BE"/>
    <w:rsid w:val="001F6234"/>
    <w:rsid w:val="002000BE"/>
    <w:rsid w:val="00207202"/>
    <w:rsid w:val="00207FDF"/>
    <w:rsid w:val="00212437"/>
    <w:rsid w:val="002125D0"/>
    <w:rsid w:val="00217729"/>
    <w:rsid w:val="002201BA"/>
    <w:rsid w:val="0022182B"/>
    <w:rsid w:val="0022197F"/>
    <w:rsid w:val="002235AE"/>
    <w:rsid w:val="00223ECC"/>
    <w:rsid w:val="00225395"/>
    <w:rsid w:val="0022691A"/>
    <w:rsid w:val="00226D4F"/>
    <w:rsid w:val="002276D3"/>
    <w:rsid w:val="0022790D"/>
    <w:rsid w:val="0023073C"/>
    <w:rsid w:val="00231AC4"/>
    <w:rsid w:val="00232B32"/>
    <w:rsid w:val="00235D03"/>
    <w:rsid w:val="002370C1"/>
    <w:rsid w:val="002375FA"/>
    <w:rsid w:val="00237EA2"/>
    <w:rsid w:val="00241FDA"/>
    <w:rsid w:val="00243B29"/>
    <w:rsid w:val="00246BB7"/>
    <w:rsid w:val="00250205"/>
    <w:rsid w:val="00251487"/>
    <w:rsid w:val="0025426C"/>
    <w:rsid w:val="0025548F"/>
    <w:rsid w:val="0025788A"/>
    <w:rsid w:val="002604A9"/>
    <w:rsid w:val="0026196B"/>
    <w:rsid w:val="00266645"/>
    <w:rsid w:val="00271A0A"/>
    <w:rsid w:val="00271BC4"/>
    <w:rsid w:val="00272C5E"/>
    <w:rsid w:val="00275649"/>
    <w:rsid w:val="00277587"/>
    <w:rsid w:val="00277930"/>
    <w:rsid w:val="00281422"/>
    <w:rsid w:val="002843A8"/>
    <w:rsid w:val="00284756"/>
    <w:rsid w:val="00285255"/>
    <w:rsid w:val="0028656F"/>
    <w:rsid w:val="00290ADE"/>
    <w:rsid w:val="00293D75"/>
    <w:rsid w:val="00294AF5"/>
    <w:rsid w:val="002950D1"/>
    <w:rsid w:val="00296D45"/>
    <w:rsid w:val="002A1BF9"/>
    <w:rsid w:val="002A6B8F"/>
    <w:rsid w:val="002B1388"/>
    <w:rsid w:val="002B2A74"/>
    <w:rsid w:val="002B2EE2"/>
    <w:rsid w:val="002B5B6E"/>
    <w:rsid w:val="002B6123"/>
    <w:rsid w:val="002C112F"/>
    <w:rsid w:val="002C5EFA"/>
    <w:rsid w:val="002C78B8"/>
    <w:rsid w:val="002D0230"/>
    <w:rsid w:val="002D55FB"/>
    <w:rsid w:val="002E5A0F"/>
    <w:rsid w:val="002E69E5"/>
    <w:rsid w:val="002F0F97"/>
    <w:rsid w:val="002F4B38"/>
    <w:rsid w:val="002F5F20"/>
    <w:rsid w:val="002F71B1"/>
    <w:rsid w:val="003003DE"/>
    <w:rsid w:val="003110C6"/>
    <w:rsid w:val="003111AE"/>
    <w:rsid w:val="003118FD"/>
    <w:rsid w:val="003152C2"/>
    <w:rsid w:val="00324AF2"/>
    <w:rsid w:val="00325938"/>
    <w:rsid w:val="00326725"/>
    <w:rsid w:val="003312AE"/>
    <w:rsid w:val="003318FD"/>
    <w:rsid w:val="0033247E"/>
    <w:rsid w:val="00334C1B"/>
    <w:rsid w:val="003371EF"/>
    <w:rsid w:val="0034266D"/>
    <w:rsid w:val="00343A40"/>
    <w:rsid w:val="00346E08"/>
    <w:rsid w:val="00350ACD"/>
    <w:rsid w:val="00352A22"/>
    <w:rsid w:val="00353325"/>
    <w:rsid w:val="00353DAC"/>
    <w:rsid w:val="00353F08"/>
    <w:rsid w:val="00353F80"/>
    <w:rsid w:val="003557AB"/>
    <w:rsid w:val="00355A99"/>
    <w:rsid w:val="0036017E"/>
    <w:rsid w:val="00362502"/>
    <w:rsid w:val="00370978"/>
    <w:rsid w:val="00371998"/>
    <w:rsid w:val="00373A9C"/>
    <w:rsid w:val="00374E9D"/>
    <w:rsid w:val="00377046"/>
    <w:rsid w:val="00386267"/>
    <w:rsid w:val="00387747"/>
    <w:rsid w:val="00387E2A"/>
    <w:rsid w:val="00391078"/>
    <w:rsid w:val="0039187B"/>
    <w:rsid w:val="00391F7A"/>
    <w:rsid w:val="0039259C"/>
    <w:rsid w:val="00392BF0"/>
    <w:rsid w:val="00392E62"/>
    <w:rsid w:val="00397B6F"/>
    <w:rsid w:val="003A1312"/>
    <w:rsid w:val="003A3DE1"/>
    <w:rsid w:val="003A7072"/>
    <w:rsid w:val="003A7D1C"/>
    <w:rsid w:val="003B21EA"/>
    <w:rsid w:val="003B6149"/>
    <w:rsid w:val="003B686A"/>
    <w:rsid w:val="003C043B"/>
    <w:rsid w:val="003C3101"/>
    <w:rsid w:val="003C320A"/>
    <w:rsid w:val="003C34E2"/>
    <w:rsid w:val="003C4D17"/>
    <w:rsid w:val="003C5D77"/>
    <w:rsid w:val="003C7C89"/>
    <w:rsid w:val="003D482E"/>
    <w:rsid w:val="003D57F0"/>
    <w:rsid w:val="003D6719"/>
    <w:rsid w:val="003D6738"/>
    <w:rsid w:val="003D6CA4"/>
    <w:rsid w:val="003D6FA7"/>
    <w:rsid w:val="003E19BA"/>
    <w:rsid w:val="003E3117"/>
    <w:rsid w:val="003F2032"/>
    <w:rsid w:val="003F402B"/>
    <w:rsid w:val="003F60EF"/>
    <w:rsid w:val="00401755"/>
    <w:rsid w:val="00402A1C"/>
    <w:rsid w:val="004056D2"/>
    <w:rsid w:val="00405A3F"/>
    <w:rsid w:val="00407DE0"/>
    <w:rsid w:val="00410FCE"/>
    <w:rsid w:val="00411D97"/>
    <w:rsid w:val="004163CB"/>
    <w:rsid w:val="00421188"/>
    <w:rsid w:val="00422345"/>
    <w:rsid w:val="00424A17"/>
    <w:rsid w:val="00425EF0"/>
    <w:rsid w:val="00427704"/>
    <w:rsid w:val="00431473"/>
    <w:rsid w:val="00435BBC"/>
    <w:rsid w:val="00436056"/>
    <w:rsid w:val="0043614B"/>
    <w:rsid w:val="00437678"/>
    <w:rsid w:val="004454D8"/>
    <w:rsid w:val="00445DEE"/>
    <w:rsid w:val="0044624B"/>
    <w:rsid w:val="00451737"/>
    <w:rsid w:val="004519AC"/>
    <w:rsid w:val="0045226F"/>
    <w:rsid w:val="00454349"/>
    <w:rsid w:val="00456870"/>
    <w:rsid w:val="00463181"/>
    <w:rsid w:val="00463A3E"/>
    <w:rsid w:val="00464ADA"/>
    <w:rsid w:val="00467040"/>
    <w:rsid w:val="004701BF"/>
    <w:rsid w:val="00471154"/>
    <w:rsid w:val="00472286"/>
    <w:rsid w:val="004747FC"/>
    <w:rsid w:val="00475F2B"/>
    <w:rsid w:val="004762F8"/>
    <w:rsid w:val="004804EF"/>
    <w:rsid w:val="00480695"/>
    <w:rsid w:val="004822F0"/>
    <w:rsid w:val="00482798"/>
    <w:rsid w:val="0048326F"/>
    <w:rsid w:val="00490DB2"/>
    <w:rsid w:val="0049150A"/>
    <w:rsid w:val="00493B29"/>
    <w:rsid w:val="00494377"/>
    <w:rsid w:val="00495512"/>
    <w:rsid w:val="004A1B3C"/>
    <w:rsid w:val="004A2461"/>
    <w:rsid w:val="004A48C5"/>
    <w:rsid w:val="004B63EE"/>
    <w:rsid w:val="004C6AA7"/>
    <w:rsid w:val="004D0C3C"/>
    <w:rsid w:val="004D4497"/>
    <w:rsid w:val="004D5493"/>
    <w:rsid w:val="004D6863"/>
    <w:rsid w:val="004E01CB"/>
    <w:rsid w:val="004E10F1"/>
    <w:rsid w:val="004E4343"/>
    <w:rsid w:val="004E4AE8"/>
    <w:rsid w:val="004E6272"/>
    <w:rsid w:val="004E67C1"/>
    <w:rsid w:val="004F229F"/>
    <w:rsid w:val="004F74D0"/>
    <w:rsid w:val="005004BF"/>
    <w:rsid w:val="00500D3C"/>
    <w:rsid w:val="00500E76"/>
    <w:rsid w:val="00501740"/>
    <w:rsid w:val="005029F3"/>
    <w:rsid w:val="005110C6"/>
    <w:rsid w:val="00512B54"/>
    <w:rsid w:val="0051457D"/>
    <w:rsid w:val="0051681D"/>
    <w:rsid w:val="00516866"/>
    <w:rsid w:val="0052243B"/>
    <w:rsid w:val="00524924"/>
    <w:rsid w:val="005269C0"/>
    <w:rsid w:val="00531917"/>
    <w:rsid w:val="00531C67"/>
    <w:rsid w:val="00534C8D"/>
    <w:rsid w:val="005362E4"/>
    <w:rsid w:val="005367F0"/>
    <w:rsid w:val="005411CF"/>
    <w:rsid w:val="0054254D"/>
    <w:rsid w:val="00550497"/>
    <w:rsid w:val="0055107C"/>
    <w:rsid w:val="00551FAC"/>
    <w:rsid w:val="00552277"/>
    <w:rsid w:val="005530C9"/>
    <w:rsid w:val="00554135"/>
    <w:rsid w:val="00561CEC"/>
    <w:rsid w:val="00565F0E"/>
    <w:rsid w:val="005705D9"/>
    <w:rsid w:val="0057382D"/>
    <w:rsid w:val="00574607"/>
    <w:rsid w:val="00577021"/>
    <w:rsid w:val="005774F4"/>
    <w:rsid w:val="00577836"/>
    <w:rsid w:val="00581AA3"/>
    <w:rsid w:val="00581FAE"/>
    <w:rsid w:val="00582E1E"/>
    <w:rsid w:val="005848B8"/>
    <w:rsid w:val="005862B1"/>
    <w:rsid w:val="00591504"/>
    <w:rsid w:val="00594CD0"/>
    <w:rsid w:val="0059736E"/>
    <w:rsid w:val="005A11B1"/>
    <w:rsid w:val="005A1638"/>
    <w:rsid w:val="005A24F9"/>
    <w:rsid w:val="005A2D19"/>
    <w:rsid w:val="005A4CEE"/>
    <w:rsid w:val="005A5494"/>
    <w:rsid w:val="005B03D8"/>
    <w:rsid w:val="005B23A0"/>
    <w:rsid w:val="005B448E"/>
    <w:rsid w:val="005B6668"/>
    <w:rsid w:val="005C372E"/>
    <w:rsid w:val="005C38B1"/>
    <w:rsid w:val="005C4DBE"/>
    <w:rsid w:val="005C58A7"/>
    <w:rsid w:val="005C7499"/>
    <w:rsid w:val="005D03E0"/>
    <w:rsid w:val="005D18A5"/>
    <w:rsid w:val="005D1D50"/>
    <w:rsid w:val="005D73EF"/>
    <w:rsid w:val="005E14C9"/>
    <w:rsid w:val="005E1637"/>
    <w:rsid w:val="005E38D8"/>
    <w:rsid w:val="005E6030"/>
    <w:rsid w:val="005F0391"/>
    <w:rsid w:val="005F1438"/>
    <w:rsid w:val="005F79CF"/>
    <w:rsid w:val="00601D20"/>
    <w:rsid w:val="00604811"/>
    <w:rsid w:val="006057AB"/>
    <w:rsid w:val="0061161D"/>
    <w:rsid w:val="006133AF"/>
    <w:rsid w:val="00614B4A"/>
    <w:rsid w:val="00614D5B"/>
    <w:rsid w:val="00620EC0"/>
    <w:rsid w:val="00622993"/>
    <w:rsid w:val="0062341A"/>
    <w:rsid w:val="00623A43"/>
    <w:rsid w:val="00624493"/>
    <w:rsid w:val="006263FC"/>
    <w:rsid w:val="0063258A"/>
    <w:rsid w:val="0063761D"/>
    <w:rsid w:val="00640FBF"/>
    <w:rsid w:val="006412DC"/>
    <w:rsid w:val="006445F5"/>
    <w:rsid w:val="00644E25"/>
    <w:rsid w:val="006459F3"/>
    <w:rsid w:val="0064768A"/>
    <w:rsid w:val="00650434"/>
    <w:rsid w:val="00652237"/>
    <w:rsid w:val="00652B33"/>
    <w:rsid w:val="00652FF3"/>
    <w:rsid w:val="00655614"/>
    <w:rsid w:val="00660EDA"/>
    <w:rsid w:val="00663BD8"/>
    <w:rsid w:val="00665352"/>
    <w:rsid w:val="00665D9E"/>
    <w:rsid w:val="00667D6F"/>
    <w:rsid w:val="00674910"/>
    <w:rsid w:val="00676331"/>
    <w:rsid w:val="00677EBD"/>
    <w:rsid w:val="00682C3C"/>
    <w:rsid w:val="006832FA"/>
    <w:rsid w:val="006846EF"/>
    <w:rsid w:val="00691492"/>
    <w:rsid w:val="006A0BC6"/>
    <w:rsid w:val="006A1F7C"/>
    <w:rsid w:val="006A649E"/>
    <w:rsid w:val="006A6863"/>
    <w:rsid w:val="006B02C4"/>
    <w:rsid w:val="006B50F8"/>
    <w:rsid w:val="006B542F"/>
    <w:rsid w:val="006B75B2"/>
    <w:rsid w:val="006C1DC6"/>
    <w:rsid w:val="006C2F1D"/>
    <w:rsid w:val="006C5464"/>
    <w:rsid w:val="006C5F51"/>
    <w:rsid w:val="006D0D33"/>
    <w:rsid w:val="006D346C"/>
    <w:rsid w:val="006D3F43"/>
    <w:rsid w:val="006D5051"/>
    <w:rsid w:val="006D55CD"/>
    <w:rsid w:val="006E2170"/>
    <w:rsid w:val="006E35BD"/>
    <w:rsid w:val="006F3517"/>
    <w:rsid w:val="006F4108"/>
    <w:rsid w:val="006F420F"/>
    <w:rsid w:val="006F44B5"/>
    <w:rsid w:val="006F79FC"/>
    <w:rsid w:val="007032D4"/>
    <w:rsid w:val="00703C1F"/>
    <w:rsid w:val="007069B9"/>
    <w:rsid w:val="00707219"/>
    <w:rsid w:val="00710326"/>
    <w:rsid w:val="0071191D"/>
    <w:rsid w:val="00715422"/>
    <w:rsid w:val="00715678"/>
    <w:rsid w:val="007165AE"/>
    <w:rsid w:val="00717C2D"/>
    <w:rsid w:val="00720334"/>
    <w:rsid w:val="00722D67"/>
    <w:rsid w:val="00722F34"/>
    <w:rsid w:val="00726DA9"/>
    <w:rsid w:val="0073131B"/>
    <w:rsid w:val="00740C28"/>
    <w:rsid w:val="00740EC0"/>
    <w:rsid w:val="007434A2"/>
    <w:rsid w:val="0074401A"/>
    <w:rsid w:val="00745ADE"/>
    <w:rsid w:val="0074686B"/>
    <w:rsid w:val="00747CAD"/>
    <w:rsid w:val="007528E1"/>
    <w:rsid w:val="007569D6"/>
    <w:rsid w:val="00760EA2"/>
    <w:rsid w:val="007636AF"/>
    <w:rsid w:val="0077218D"/>
    <w:rsid w:val="00772DBC"/>
    <w:rsid w:val="00772DE2"/>
    <w:rsid w:val="00773B0E"/>
    <w:rsid w:val="00774D0B"/>
    <w:rsid w:val="007803BF"/>
    <w:rsid w:val="00782AA4"/>
    <w:rsid w:val="00782CA1"/>
    <w:rsid w:val="00782FC2"/>
    <w:rsid w:val="00783A8D"/>
    <w:rsid w:val="0078484F"/>
    <w:rsid w:val="0079159A"/>
    <w:rsid w:val="007921A0"/>
    <w:rsid w:val="00793928"/>
    <w:rsid w:val="007941A1"/>
    <w:rsid w:val="00794D73"/>
    <w:rsid w:val="00796A62"/>
    <w:rsid w:val="00796F55"/>
    <w:rsid w:val="00796FBC"/>
    <w:rsid w:val="007A104C"/>
    <w:rsid w:val="007A1A2C"/>
    <w:rsid w:val="007A415F"/>
    <w:rsid w:val="007A5EC6"/>
    <w:rsid w:val="007A6AB5"/>
    <w:rsid w:val="007A70DA"/>
    <w:rsid w:val="007A7ADF"/>
    <w:rsid w:val="007B0F4A"/>
    <w:rsid w:val="007B5BBA"/>
    <w:rsid w:val="007B784F"/>
    <w:rsid w:val="007C31AA"/>
    <w:rsid w:val="007C4583"/>
    <w:rsid w:val="007C475D"/>
    <w:rsid w:val="007C56A0"/>
    <w:rsid w:val="007C6F6B"/>
    <w:rsid w:val="007D0362"/>
    <w:rsid w:val="007D2C98"/>
    <w:rsid w:val="007D5050"/>
    <w:rsid w:val="007D5DB0"/>
    <w:rsid w:val="007E07EA"/>
    <w:rsid w:val="007E081F"/>
    <w:rsid w:val="007E380C"/>
    <w:rsid w:val="007E6AFC"/>
    <w:rsid w:val="007F7872"/>
    <w:rsid w:val="00803854"/>
    <w:rsid w:val="0080460C"/>
    <w:rsid w:val="008068E3"/>
    <w:rsid w:val="00807605"/>
    <w:rsid w:val="008167FB"/>
    <w:rsid w:val="00817277"/>
    <w:rsid w:val="008210F7"/>
    <w:rsid w:val="00821C96"/>
    <w:rsid w:val="008247FC"/>
    <w:rsid w:val="00824DCD"/>
    <w:rsid w:val="008251EB"/>
    <w:rsid w:val="0082613A"/>
    <w:rsid w:val="0083143C"/>
    <w:rsid w:val="0083236F"/>
    <w:rsid w:val="00832CC5"/>
    <w:rsid w:val="00833F9B"/>
    <w:rsid w:val="00834E7D"/>
    <w:rsid w:val="00835D6C"/>
    <w:rsid w:val="00837CCC"/>
    <w:rsid w:val="008433A5"/>
    <w:rsid w:val="00844077"/>
    <w:rsid w:val="008445AF"/>
    <w:rsid w:val="00851C0A"/>
    <w:rsid w:val="00851C2C"/>
    <w:rsid w:val="00852902"/>
    <w:rsid w:val="00852E0C"/>
    <w:rsid w:val="00853AEF"/>
    <w:rsid w:val="008629E4"/>
    <w:rsid w:val="008669CD"/>
    <w:rsid w:val="00866BBC"/>
    <w:rsid w:val="00871F6C"/>
    <w:rsid w:val="008720C5"/>
    <w:rsid w:val="008720F7"/>
    <w:rsid w:val="00875A41"/>
    <w:rsid w:val="008836FC"/>
    <w:rsid w:val="00885B86"/>
    <w:rsid w:val="00887A1D"/>
    <w:rsid w:val="008929C6"/>
    <w:rsid w:val="0089317A"/>
    <w:rsid w:val="008941E2"/>
    <w:rsid w:val="00894DDC"/>
    <w:rsid w:val="0089560B"/>
    <w:rsid w:val="008962DA"/>
    <w:rsid w:val="00896CEA"/>
    <w:rsid w:val="008A2E64"/>
    <w:rsid w:val="008A4DDF"/>
    <w:rsid w:val="008A5253"/>
    <w:rsid w:val="008A52E1"/>
    <w:rsid w:val="008B17A6"/>
    <w:rsid w:val="008B1BDD"/>
    <w:rsid w:val="008B40BB"/>
    <w:rsid w:val="008B5D2D"/>
    <w:rsid w:val="008C2BF1"/>
    <w:rsid w:val="008C2E5F"/>
    <w:rsid w:val="008C2F1A"/>
    <w:rsid w:val="008C3F81"/>
    <w:rsid w:val="008C4408"/>
    <w:rsid w:val="008C4676"/>
    <w:rsid w:val="008C5558"/>
    <w:rsid w:val="008C55B8"/>
    <w:rsid w:val="008C6A8A"/>
    <w:rsid w:val="008C6EA3"/>
    <w:rsid w:val="008D3BC9"/>
    <w:rsid w:val="008D4E12"/>
    <w:rsid w:val="008D5033"/>
    <w:rsid w:val="008D53BE"/>
    <w:rsid w:val="008E72E0"/>
    <w:rsid w:val="008F12B6"/>
    <w:rsid w:val="008F4214"/>
    <w:rsid w:val="008F68CE"/>
    <w:rsid w:val="00901E7A"/>
    <w:rsid w:val="00903875"/>
    <w:rsid w:val="00903CF2"/>
    <w:rsid w:val="00904759"/>
    <w:rsid w:val="00905A58"/>
    <w:rsid w:val="00910299"/>
    <w:rsid w:val="00912E62"/>
    <w:rsid w:val="009135FE"/>
    <w:rsid w:val="009140C1"/>
    <w:rsid w:val="00920755"/>
    <w:rsid w:val="0092100B"/>
    <w:rsid w:val="00921E8A"/>
    <w:rsid w:val="0092250E"/>
    <w:rsid w:val="00924DA2"/>
    <w:rsid w:val="009252ED"/>
    <w:rsid w:val="00931D5C"/>
    <w:rsid w:val="009322AA"/>
    <w:rsid w:val="00940149"/>
    <w:rsid w:val="00940B81"/>
    <w:rsid w:val="0094122B"/>
    <w:rsid w:val="00941A6A"/>
    <w:rsid w:val="0094259A"/>
    <w:rsid w:val="00943150"/>
    <w:rsid w:val="009535F0"/>
    <w:rsid w:val="00954D1B"/>
    <w:rsid w:val="0095535C"/>
    <w:rsid w:val="00956C8F"/>
    <w:rsid w:val="00960330"/>
    <w:rsid w:val="00962E59"/>
    <w:rsid w:val="0096771F"/>
    <w:rsid w:val="0097432D"/>
    <w:rsid w:val="009746D5"/>
    <w:rsid w:val="00974A44"/>
    <w:rsid w:val="009809EE"/>
    <w:rsid w:val="00984041"/>
    <w:rsid w:val="00990880"/>
    <w:rsid w:val="00994022"/>
    <w:rsid w:val="009A1B47"/>
    <w:rsid w:val="009A1E3B"/>
    <w:rsid w:val="009B1302"/>
    <w:rsid w:val="009B2E01"/>
    <w:rsid w:val="009B4A75"/>
    <w:rsid w:val="009B6392"/>
    <w:rsid w:val="009B7C75"/>
    <w:rsid w:val="009C337F"/>
    <w:rsid w:val="009C3A59"/>
    <w:rsid w:val="009C514E"/>
    <w:rsid w:val="009C5FE6"/>
    <w:rsid w:val="009D0725"/>
    <w:rsid w:val="009D0AFC"/>
    <w:rsid w:val="009D11DC"/>
    <w:rsid w:val="009D1410"/>
    <w:rsid w:val="009D154E"/>
    <w:rsid w:val="009D37E1"/>
    <w:rsid w:val="009E12A9"/>
    <w:rsid w:val="009E1821"/>
    <w:rsid w:val="009E1AF2"/>
    <w:rsid w:val="009E259A"/>
    <w:rsid w:val="009E2DCA"/>
    <w:rsid w:val="009E3A83"/>
    <w:rsid w:val="009E40C4"/>
    <w:rsid w:val="009E5CA8"/>
    <w:rsid w:val="009E601B"/>
    <w:rsid w:val="009F0EF1"/>
    <w:rsid w:val="009F2F89"/>
    <w:rsid w:val="009F5288"/>
    <w:rsid w:val="009F6CD5"/>
    <w:rsid w:val="009F7075"/>
    <w:rsid w:val="00A02C20"/>
    <w:rsid w:val="00A079E8"/>
    <w:rsid w:val="00A1302F"/>
    <w:rsid w:val="00A15B71"/>
    <w:rsid w:val="00A16052"/>
    <w:rsid w:val="00A20D9F"/>
    <w:rsid w:val="00A21489"/>
    <w:rsid w:val="00A235B4"/>
    <w:rsid w:val="00A235C5"/>
    <w:rsid w:val="00A24845"/>
    <w:rsid w:val="00A27810"/>
    <w:rsid w:val="00A311A2"/>
    <w:rsid w:val="00A32A7A"/>
    <w:rsid w:val="00A338CA"/>
    <w:rsid w:val="00A359F9"/>
    <w:rsid w:val="00A370AF"/>
    <w:rsid w:val="00A4567A"/>
    <w:rsid w:val="00A45E4C"/>
    <w:rsid w:val="00A47134"/>
    <w:rsid w:val="00A50931"/>
    <w:rsid w:val="00A5100E"/>
    <w:rsid w:val="00A52490"/>
    <w:rsid w:val="00A53085"/>
    <w:rsid w:val="00A549FA"/>
    <w:rsid w:val="00A5641D"/>
    <w:rsid w:val="00A57F54"/>
    <w:rsid w:val="00A60DFA"/>
    <w:rsid w:val="00A614FF"/>
    <w:rsid w:val="00A62277"/>
    <w:rsid w:val="00A63200"/>
    <w:rsid w:val="00A637C8"/>
    <w:rsid w:val="00A641A1"/>
    <w:rsid w:val="00A649B3"/>
    <w:rsid w:val="00A64FEE"/>
    <w:rsid w:val="00A6577C"/>
    <w:rsid w:val="00A66745"/>
    <w:rsid w:val="00A67B13"/>
    <w:rsid w:val="00A7067D"/>
    <w:rsid w:val="00A71D4C"/>
    <w:rsid w:val="00A73C35"/>
    <w:rsid w:val="00A77C02"/>
    <w:rsid w:val="00A81416"/>
    <w:rsid w:val="00A82604"/>
    <w:rsid w:val="00A827B5"/>
    <w:rsid w:val="00A852A3"/>
    <w:rsid w:val="00AA7720"/>
    <w:rsid w:val="00AA7846"/>
    <w:rsid w:val="00AB063F"/>
    <w:rsid w:val="00AB1C98"/>
    <w:rsid w:val="00AB325A"/>
    <w:rsid w:val="00AB4E31"/>
    <w:rsid w:val="00AC15B2"/>
    <w:rsid w:val="00AC2BE0"/>
    <w:rsid w:val="00AC3317"/>
    <w:rsid w:val="00AC3D59"/>
    <w:rsid w:val="00AC3EF9"/>
    <w:rsid w:val="00AC5758"/>
    <w:rsid w:val="00AD1BD6"/>
    <w:rsid w:val="00AD411A"/>
    <w:rsid w:val="00AD78F9"/>
    <w:rsid w:val="00AE0ED8"/>
    <w:rsid w:val="00AE158C"/>
    <w:rsid w:val="00AE2CFA"/>
    <w:rsid w:val="00AE7713"/>
    <w:rsid w:val="00AF0EBA"/>
    <w:rsid w:val="00AF219E"/>
    <w:rsid w:val="00AF5EF7"/>
    <w:rsid w:val="00AF7A0D"/>
    <w:rsid w:val="00B00091"/>
    <w:rsid w:val="00B0038E"/>
    <w:rsid w:val="00B007B2"/>
    <w:rsid w:val="00B033CC"/>
    <w:rsid w:val="00B04DFC"/>
    <w:rsid w:val="00B05664"/>
    <w:rsid w:val="00B076C9"/>
    <w:rsid w:val="00B14407"/>
    <w:rsid w:val="00B15202"/>
    <w:rsid w:val="00B166F6"/>
    <w:rsid w:val="00B20651"/>
    <w:rsid w:val="00B2777F"/>
    <w:rsid w:val="00B27A31"/>
    <w:rsid w:val="00B27DA3"/>
    <w:rsid w:val="00B31612"/>
    <w:rsid w:val="00B3236D"/>
    <w:rsid w:val="00B34D98"/>
    <w:rsid w:val="00B40322"/>
    <w:rsid w:val="00B40A05"/>
    <w:rsid w:val="00B4148B"/>
    <w:rsid w:val="00B432B1"/>
    <w:rsid w:val="00B436E6"/>
    <w:rsid w:val="00B43A33"/>
    <w:rsid w:val="00B5704E"/>
    <w:rsid w:val="00B57F41"/>
    <w:rsid w:val="00B614A2"/>
    <w:rsid w:val="00B61FFE"/>
    <w:rsid w:val="00B70CC6"/>
    <w:rsid w:val="00B70D12"/>
    <w:rsid w:val="00B70FF4"/>
    <w:rsid w:val="00B71197"/>
    <w:rsid w:val="00B7129B"/>
    <w:rsid w:val="00B72B69"/>
    <w:rsid w:val="00B72F11"/>
    <w:rsid w:val="00B7366B"/>
    <w:rsid w:val="00B73B93"/>
    <w:rsid w:val="00B741C8"/>
    <w:rsid w:val="00B76715"/>
    <w:rsid w:val="00B76FC8"/>
    <w:rsid w:val="00B76FDD"/>
    <w:rsid w:val="00B8280E"/>
    <w:rsid w:val="00B85F0B"/>
    <w:rsid w:val="00B8640E"/>
    <w:rsid w:val="00B87800"/>
    <w:rsid w:val="00B9018C"/>
    <w:rsid w:val="00B91DFD"/>
    <w:rsid w:val="00B93D81"/>
    <w:rsid w:val="00B9555A"/>
    <w:rsid w:val="00BA12C3"/>
    <w:rsid w:val="00BA1836"/>
    <w:rsid w:val="00BA1BC1"/>
    <w:rsid w:val="00BA48A8"/>
    <w:rsid w:val="00BA5813"/>
    <w:rsid w:val="00BA6F1F"/>
    <w:rsid w:val="00BA7DD3"/>
    <w:rsid w:val="00BB456C"/>
    <w:rsid w:val="00BB5EC6"/>
    <w:rsid w:val="00BC0B67"/>
    <w:rsid w:val="00BC1007"/>
    <w:rsid w:val="00BC1817"/>
    <w:rsid w:val="00BC1ECE"/>
    <w:rsid w:val="00BC5E96"/>
    <w:rsid w:val="00BD3410"/>
    <w:rsid w:val="00BD4386"/>
    <w:rsid w:val="00BD47E8"/>
    <w:rsid w:val="00BD6292"/>
    <w:rsid w:val="00BE0EC5"/>
    <w:rsid w:val="00BE5310"/>
    <w:rsid w:val="00BE5E3F"/>
    <w:rsid w:val="00BE676E"/>
    <w:rsid w:val="00BE6CE2"/>
    <w:rsid w:val="00BE764A"/>
    <w:rsid w:val="00BF09DE"/>
    <w:rsid w:val="00BF1565"/>
    <w:rsid w:val="00BF1987"/>
    <w:rsid w:val="00BF4139"/>
    <w:rsid w:val="00BF7F48"/>
    <w:rsid w:val="00C002BA"/>
    <w:rsid w:val="00C005D1"/>
    <w:rsid w:val="00C02337"/>
    <w:rsid w:val="00C047DB"/>
    <w:rsid w:val="00C047ED"/>
    <w:rsid w:val="00C05DF4"/>
    <w:rsid w:val="00C072D5"/>
    <w:rsid w:val="00C0734D"/>
    <w:rsid w:val="00C13438"/>
    <w:rsid w:val="00C14AFB"/>
    <w:rsid w:val="00C16338"/>
    <w:rsid w:val="00C20255"/>
    <w:rsid w:val="00C20A42"/>
    <w:rsid w:val="00C212D1"/>
    <w:rsid w:val="00C23E49"/>
    <w:rsid w:val="00C2664F"/>
    <w:rsid w:val="00C26DFE"/>
    <w:rsid w:val="00C26E67"/>
    <w:rsid w:val="00C2755E"/>
    <w:rsid w:val="00C2774D"/>
    <w:rsid w:val="00C27D54"/>
    <w:rsid w:val="00C307B7"/>
    <w:rsid w:val="00C33B2C"/>
    <w:rsid w:val="00C34227"/>
    <w:rsid w:val="00C4009F"/>
    <w:rsid w:val="00C4557B"/>
    <w:rsid w:val="00C518A0"/>
    <w:rsid w:val="00C51F2A"/>
    <w:rsid w:val="00C52492"/>
    <w:rsid w:val="00C538B6"/>
    <w:rsid w:val="00C547C3"/>
    <w:rsid w:val="00C551FA"/>
    <w:rsid w:val="00C5659A"/>
    <w:rsid w:val="00C64B09"/>
    <w:rsid w:val="00C65563"/>
    <w:rsid w:val="00C67715"/>
    <w:rsid w:val="00C6774C"/>
    <w:rsid w:val="00C67B1E"/>
    <w:rsid w:val="00C71793"/>
    <w:rsid w:val="00C73692"/>
    <w:rsid w:val="00C7401A"/>
    <w:rsid w:val="00C83561"/>
    <w:rsid w:val="00C85C9A"/>
    <w:rsid w:val="00C86033"/>
    <w:rsid w:val="00C878AA"/>
    <w:rsid w:val="00C87DB7"/>
    <w:rsid w:val="00C87E3C"/>
    <w:rsid w:val="00C92B17"/>
    <w:rsid w:val="00C9316D"/>
    <w:rsid w:val="00C94D57"/>
    <w:rsid w:val="00C95845"/>
    <w:rsid w:val="00CA0E94"/>
    <w:rsid w:val="00CA1A30"/>
    <w:rsid w:val="00CA226F"/>
    <w:rsid w:val="00CA4ACA"/>
    <w:rsid w:val="00CA7974"/>
    <w:rsid w:val="00CB014F"/>
    <w:rsid w:val="00CB0628"/>
    <w:rsid w:val="00CB7C33"/>
    <w:rsid w:val="00CC06CA"/>
    <w:rsid w:val="00CC1B86"/>
    <w:rsid w:val="00CC2C80"/>
    <w:rsid w:val="00CC3F86"/>
    <w:rsid w:val="00CC43EE"/>
    <w:rsid w:val="00CD208A"/>
    <w:rsid w:val="00CD23A3"/>
    <w:rsid w:val="00CD4CD8"/>
    <w:rsid w:val="00CD6DCD"/>
    <w:rsid w:val="00CE15C0"/>
    <w:rsid w:val="00CE3362"/>
    <w:rsid w:val="00CE3E8F"/>
    <w:rsid w:val="00CE49D7"/>
    <w:rsid w:val="00CE4E3A"/>
    <w:rsid w:val="00CE52F3"/>
    <w:rsid w:val="00CF0874"/>
    <w:rsid w:val="00CF0912"/>
    <w:rsid w:val="00CF093C"/>
    <w:rsid w:val="00CF1304"/>
    <w:rsid w:val="00CF1C8A"/>
    <w:rsid w:val="00CF3D2B"/>
    <w:rsid w:val="00CF5F30"/>
    <w:rsid w:val="00CF63B6"/>
    <w:rsid w:val="00D00802"/>
    <w:rsid w:val="00D01118"/>
    <w:rsid w:val="00D036EA"/>
    <w:rsid w:val="00D037C7"/>
    <w:rsid w:val="00D03806"/>
    <w:rsid w:val="00D03E59"/>
    <w:rsid w:val="00D11D76"/>
    <w:rsid w:val="00D1442B"/>
    <w:rsid w:val="00D14A56"/>
    <w:rsid w:val="00D17EAC"/>
    <w:rsid w:val="00D20DBE"/>
    <w:rsid w:val="00D21FDC"/>
    <w:rsid w:val="00D2351F"/>
    <w:rsid w:val="00D26491"/>
    <w:rsid w:val="00D26FF2"/>
    <w:rsid w:val="00D31EFB"/>
    <w:rsid w:val="00D32621"/>
    <w:rsid w:val="00D32AAA"/>
    <w:rsid w:val="00D3300C"/>
    <w:rsid w:val="00D33F75"/>
    <w:rsid w:val="00D353C6"/>
    <w:rsid w:val="00D357E3"/>
    <w:rsid w:val="00D41BEA"/>
    <w:rsid w:val="00D41C82"/>
    <w:rsid w:val="00D43C53"/>
    <w:rsid w:val="00D547F2"/>
    <w:rsid w:val="00D62217"/>
    <w:rsid w:val="00D622BC"/>
    <w:rsid w:val="00D64F92"/>
    <w:rsid w:val="00D67745"/>
    <w:rsid w:val="00D70FE4"/>
    <w:rsid w:val="00D77CD8"/>
    <w:rsid w:val="00D80408"/>
    <w:rsid w:val="00D8077F"/>
    <w:rsid w:val="00D816A4"/>
    <w:rsid w:val="00D8388E"/>
    <w:rsid w:val="00D84557"/>
    <w:rsid w:val="00D857F6"/>
    <w:rsid w:val="00D8719B"/>
    <w:rsid w:val="00D90C2E"/>
    <w:rsid w:val="00D91DEA"/>
    <w:rsid w:val="00D92862"/>
    <w:rsid w:val="00D949F5"/>
    <w:rsid w:val="00D95AC6"/>
    <w:rsid w:val="00D96DDE"/>
    <w:rsid w:val="00D96F08"/>
    <w:rsid w:val="00DA0BCA"/>
    <w:rsid w:val="00DA2484"/>
    <w:rsid w:val="00DA4788"/>
    <w:rsid w:val="00DA6517"/>
    <w:rsid w:val="00DB09F0"/>
    <w:rsid w:val="00DB5AD8"/>
    <w:rsid w:val="00DB7512"/>
    <w:rsid w:val="00DB7691"/>
    <w:rsid w:val="00DB7E9B"/>
    <w:rsid w:val="00DC1CC3"/>
    <w:rsid w:val="00DC26BB"/>
    <w:rsid w:val="00DC4D41"/>
    <w:rsid w:val="00DC606F"/>
    <w:rsid w:val="00DD0BF8"/>
    <w:rsid w:val="00DD0CFA"/>
    <w:rsid w:val="00DD114F"/>
    <w:rsid w:val="00DD117B"/>
    <w:rsid w:val="00DD15F8"/>
    <w:rsid w:val="00DD3B2F"/>
    <w:rsid w:val="00DD3C29"/>
    <w:rsid w:val="00DD5B27"/>
    <w:rsid w:val="00DD6376"/>
    <w:rsid w:val="00DE164A"/>
    <w:rsid w:val="00DE2BEE"/>
    <w:rsid w:val="00DE37CF"/>
    <w:rsid w:val="00DE4033"/>
    <w:rsid w:val="00DE4978"/>
    <w:rsid w:val="00DF03E7"/>
    <w:rsid w:val="00DF2E52"/>
    <w:rsid w:val="00DF5684"/>
    <w:rsid w:val="00DF5B8B"/>
    <w:rsid w:val="00DF7087"/>
    <w:rsid w:val="00DF7456"/>
    <w:rsid w:val="00E02065"/>
    <w:rsid w:val="00E0243E"/>
    <w:rsid w:val="00E02C0C"/>
    <w:rsid w:val="00E031F9"/>
    <w:rsid w:val="00E040F4"/>
    <w:rsid w:val="00E06175"/>
    <w:rsid w:val="00E06FCA"/>
    <w:rsid w:val="00E10CB6"/>
    <w:rsid w:val="00E119EE"/>
    <w:rsid w:val="00E16786"/>
    <w:rsid w:val="00E16D82"/>
    <w:rsid w:val="00E21914"/>
    <w:rsid w:val="00E25029"/>
    <w:rsid w:val="00E305D4"/>
    <w:rsid w:val="00E34B50"/>
    <w:rsid w:val="00E35812"/>
    <w:rsid w:val="00E37A29"/>
    <w:rsid w:val="00E44DF3"/>
    <w:rsid w:val="00E47A2B"/>
    <w:rsid w:val="00E527FE"/>
    <w:rsid w:val="00E56895"/>
    <w:rsid w:val="00E61C04"/>
    <w:rsid w:val="00E627C6"/>
    <w:rsid w:val="00E629D8"/>
    <w:rsid w:val="00E62A96"/>
    <w:rsid w:val="00E63B49"/>
    <w:rsid w:val="00E65491"/>
    <w:rsid w:val="00E673C1"/>
    <w:rsid w:val="00E70B6E"/>
    <w:rsid w:val="00E72343"/>
    <w:rsid w:val="00E72A18"/>
    <w:rsid w:val="00E756FA"/>
    <w:rsid w:val="00E809C2"/>
    <w:rsid w:val="00E8182D"/>
    <w:rsid w:val="00E81908"/>
    <w:rsid w:val="00E84733"/>
    <w:rsid w:val="00E84A21"/>
    <w:rsid w:val="00E84C28"/>
    <w:rsid w:val="00E85CB0"/>
    <w:rsid w:val="00E87470"/>
    <w:rsid w:val="00E877D9"/>
    <w:rsid w:val="00E92299"/>
    <w:rsid w:val="00EA2071"/>
    <w:rsid w:val="00EB0F44"/>
    <w:rsid w:val="00EB155B"/>
    <w:rsid w:val="00EB177D"/>
    <w:rsid w:val="00EB1B77"/>
    <w:rsid w:val="00EB6689"/>
    <w:rsid w:val="00EB73F9"/>
    <w:rsid w:val="00EC032A"/>
    <w:rsid w:val="00EC0BE3"/>
    <w:rsid w:val="00EC3FFE"/>
    <w:rsid w:val="00ED0138"/>
    <w:rsid w:val="00ED23CB"/>
    <w:rsid w:val="00ED2B10"/>
    <w:rsid w:val="00EE0812"/>
    <w:rsid w:val="00EE0838"/>
    <w:rsid w:val="00EE14C6"/>
    <w:rsid w:val="00EE2A55"/>
    <w:rsid w:val="00EE75BE"/>
    <w:rsid w:val="00EF2949"/>
    <w:rsid w:val="00EF4090"/>
    <w:rsid w:val="00EF494C"/>
    <w:rsid w:val="00EF5C56"/>
    <w:rsid w:val="00EF71D8"/>
    <w:rsid w:val="00EF7334"/>
    <w:rsid w:val="00F0249E"/>
    <w:rsid w:val="00F02D81"/>
    <w:rsid w:val="00F03448"/>
    <w:rsid w:val="00F062B9"/>
    <w:rsid w:val="00F06882"/>
    <w:rsid w:val="00F070A9"/>
    <w:rsid w:val="00F11FD5"/>
    <w:rsid w:val="00F121AD"/>
    <w:rsid w:val="00F13FB2"/>
    <w:rsid w:val="00F15660"/>
    <w:rsid w:val="00F20CAD"/>
    <w:rsid w:val="00F20D28"/>
    <w:rsid w:val="00F26C17"/>
    <w:rsid w:val="00F2764A"/>
    <w:rsid w:val="00F308F7"/>
    <w:rsid w:val="00F32811"/>
    <w:rsid w:val="00F34B31"/>
    <w:rsid w:val="00F36791"/>
    <w:rsid w:val="00F36CFA"/>
    <w:rsid w:val="00F37CD6"/>
    <w:rsid w:val="00F42087"/>
    <w:rsid w:val="00F4229F"/>
    <w:rsid w:val="00F46F14"/>
    <w:rsid w:val="00F4781A"/>
    <w:rsid w:val="00F523CB"/>
    <w:rsid w:val="00F523E5"/>
    <w:rsid w:val="00F52793"/>
    <w:rsid w:val="00F52B12"/>
    <w:rsid w:val="00F53789"/>
    <w:rsid w:val="00F55FF1"/>
    <w:rsid w:val="00F564B6"/>
    <w:rsid w:val="00F57B6E"/>
    <w:rsid w:val="00F630F8"/>
    <w:rsid w:val="00F667A0"/>
    <w:rsid w:val="00F66D03"/>
    <w:rsid w:val="00F673B0"/>
    <w:rsid w:val="00F67BF9"/>
    <w:rsid w:val="00F705F6"/>
    <w:rsid w:val="00F70BBB"/>
    <w:rsid w:val="00F731B8"/>
    <w:rsid w:val="00F77EB3"/>
    <w:rsid w:val="00F874CD"/>
    <w:rsid w:val="00F95333"/>
    <w:rsid w:val="00F95A15"/>
    <w:rsid w:val="00F964DC"/>
    <w:rsid w:val="00FA0520"/>
    <w:rsid w:val="00FA582F"/>
    <w:rsid w:val="00FA6450"/>
    <w:rsid w:val="00FB02AF"/>
    <w:rsid w:val="00FB1C61"/>
    <w:rsid w:val="00FB1D74"/>
    <w:rsid w:val="00FB1EA8"/>
    <w:rsid w:val="00FB37DF"/>
    <w:rsid w:val="00FB4410"/>
    <w:rsid w:val="00FB5266"/>
    <w:rsid w:val="00FB52BF"/>
    <w:rsid w:val="00FB612F"/>
    <w:rsid w:val="00FB6617"/>
    <w:rsid w:val="00FC05F8"/>
    <w:rsid w:val="00FC1CBA"/>
    <w:rsid w:val="00FC7E55"/>
    <w:rsid w:val="00FD29FF"/>
    <w:rsid w:val="00FD356B"/>
    <w:rsid w:val="00FD370C"/>
    <w:rsid w:val="00FD4C4E"/>
    <w:rsid w:val="00FD640C"/>
    <w:rsid w:val="00FD6D41"/>
    <w:rsid w:val="00FD7C64"/>
    <w:rsid w:val="00FE1618"/>
    <w:rsid w:val="00FE7291"/>
    <w:rsid w:val="00FF0199"/>
    <w:rsid w:val="00FF0A83"/>
    <w:rsid w:val="00FF299E"/>
    <w:rsid w:val="00FF2AC9"/>
    <w:rsid w:val="00FF423F"/>
    <w:rsid w:val="00FF4928"/>
    <w:rsid w:val="00FF5BA9"/>
    <w:rsid w:val="00FF72FD"/>
    <w:rsid w:val="00FF7C9E"/>
    <w:rsid w:val="00FF7E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1389BFCA-7291-47E7-B647-17F6A94B9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14FF"/>
  </w:style>
  <w:style w:type="paragraph" w:styleId="Heading1">
    <w:name w:val="heading 1"/>
    <w:basedOn w:val="Normal"/>
    <w:next w:val="Normal"/>
    <w:link w:val="Heading1Char"/>
    <w:uiPriority w:val="9"/>
    <w:qFormat/>
    <w:rsid w:val="0074401A"/>
    <w:pPr>
      <w:keepNext/>
      <w:keepLines/>
      <w:pageBreakBefore/>
      <w:spacing w:before="960"/>
      <w:outlineLvl w:val="0"/>
    </w:pPr>
    <w:rPr>
      <w:rFonts w:eastAsiaTheme="majorEastAsia"/>
      <w:b/>
      <w:bCs/>
      <w:color w:val="93C73E"/>
      <w:sz w:val="60"/>
      <w:szCs w:val="60"/>
    </w:rPr>
  </w:style>
  <w:style w:type="paragraph" w:styleId="Heading20">
    <w:name w:val="heading 2"/>
    <w:basedOn w:val="Normal"/>
    <w:next w:val="Normal"/>
    <w:link w:val="Heading2Char"/>
    <w:uiPriority w:val="9"/>
    <w:unhideWhenUsed/>
    <w:rsid w:val="007E380C"/>
    <w:pPr>
      <w:keepNext/>
      <w:keepLines/>
      <w:pageBreakBefore/>
      <w:numPr>
        <w:numId w:val="3"/>
      </w:numPr>
      <w:spacing w:before="360"/>
      <w:outlineLvl w:val="1"/>
    </w:pPr>
    <w:rPr>
      <w:rFonts w:eastAsiaTheme="majorEastAsia"/>
      <w:b/>
      <w:bCs/>
      <w:color w:val="93C73E"/>
      <w:sz w:val="60"/>
      <w:szCs w:val="60"/>
    </w:rPr>
  </w:style>
  <w:style w:type="paragraph" w:styleId="Heading3">
    <w:name w:val="heading 3"/>
    <w:basedOn w:val="Normal"/>
    <w:next w:val="Normal"/>
    <w:link w:val="Heading3Char"/>
    <w:uiPriority w:val="9"/>
    <w:unhideWhenUsed/>
    <w:qFormat/>
    <w:rsid w:val="006263FC"/>
    <w:pPr>
      <w:keepNext/>
      <w:keepLines/>
      <w:numPr>
        <w:ilvl w:val="1"/>
        <w:numId w:val="2"/>
      </w:numPr>
      <w:spacing w:before="360"/>
      <w:ind w:left="720"/>
      <w:outlineLvl w:val="2"/>
    </w:pPr>
    <w:rPr>
      <w:rFonts w:eastAsiaTheme="majorEastAsia"/>
      <w:b/>
      <w:bCs/>
      <w:color w:val="000000" w:themeColor="text1"/>
      <w:sz w:val="28"/>
      <w:szCs w:val="28"/>
    </w:rPr>
  </w:style>
  <w:style w:type="paragraph" w:styleId="Heading4">
    <w:name w:val="heading 4"/>
    <w:basedOn w:val="Normal"/>
    <w:next w:val="Normal"/>
    <w:link w:val="Heading4Char"/>
    <w:uiPriority w:val="9"/>
    <w:unhideWhenUsed/>
    <w:qFormat/>
    <w:rsid w:val="00C83561"/>
    <w:pPr>
      <w:keepNext/>
      <w:keepLines/>
      <w:numPr>
        <w:ilvl w:val="2"/>
        <w:numId w:val="2"/>
      </w:numPr>
      <w:spacing w:before="200"/>
      <w:ind w:left="1440"/>
      <w:outlineLvl w:val="3"/>
    </w:pPr>
    <w:rPr>
      <w:rFonts w:eastAsiaTheme="majorEastAsia"/>
      <w:b/>
      <w:bCs/>
      <w:iCs/>
      <w:sz w:val="24"/>
      <w:szCs w:val="24"/>
    </w:rPr>
  </w:style>
  <w:style w:type="paragraph" w:styleId="Heading5">
    <w:name w:val="heading 5"/>
    <w:basedOn w:val="Normal"/>
    <w:next w:val="Normal"/>
    <w:link w:val="Heading5Char"/>
    <w:uiPriority w:val="9"/>
    <w:unhideWhenUsed/>
    <w:qFormat/>
    <w:rsid w:val="006263FC"/>
    <w:pPr>
      <w:keepNext/>
      <w:keepLines/>
      <w:numPr>
        <w:ilvl w:val="3"/>
        <w:numId w:val="2"/>
      </w:numPr>
      <w:spacing w:before="200" w:after="60"/>
      <w:ind w:left="2495" w:hanging="1077"/>
      <w:outlineLvl w:val="4"/>
    </w:pPr>
    <w:rPr>
      <w:rFonts w:eastAsiaTheme="majorEastAsia"/>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2CDF"/>
    <w:pPr>
      <w:tabs>
        <w:tab w:val="center" w:pos="4513"/>
        <w:tab w:val="right" w:pos="9026"/>
      </w:tabs>
    </w:pPr>
  </w:style>
  <w:style w:type="character" w:customStyle="1" w:styleId="HeaderChar">
    <w:name w:val="Header Char"/>
    <w:basedOn w:val="DefaultParagraphFont"/>
    <w:link w:val="Header"/>
    <w:uiPriority w:val="99"/>
    <w:rsid w:val="00192CDF"/>
  </w:style>
  <w:style w:type="paragraph" w:styleId="Footer">
    <w:name w:val="footer"/>
    <w:basedOn w:val="Normal"/>
    <w:link w:val="FooterChar"/>
    <w:uiPriority w:val="99"/>
    <w:unhideWhenUsed/>
    <w:rsid w:val="00192CDF"/>
    <w:pPr>
      <w:tabs>
        <w:tab w:val="center" w:pos="4513"/>
        <w:tab w:val="right" w:pos="9026"/>
      </w:tabs>
    </w:pPr>
  </w:style>
  <w:style w:type="character" w:customStyle="1" w:styleId="FooterChar">
    <w:name w:val="Footer Char"/>
    <w:basedOn w:val="DefaultParagraphFont"/>
    <w:link w:val="Footer"/>
    <w:uiPriority w:val="99"/>
    <w:rsid w:val="00192CDF"/>
  </w:style>
  <w:style w:type="paragraph" w:styleId="BalloonText">
    <w:name w:val="Balloon Text"/>
    <w:basedOn w:val="Normal"/>
    <w:link w:val="BalloonTextChar"/>
    <w:uiPriority w:val="99"/>
    <w:semiHidden/>
    <w:unhideWhenUsed/>
    <w:rsid w:val="00192CDF"/>
    <w:rPr>
      <w:rFonts w:ascii="Tahoma" w:hAnsi="Tahoma" w:cs="Tahoma"/>
      <w:sz w:val="16"/>
      <w:szCs w:val="16"/>
    </w:rPr>
  </w:style>
  <w:style w:type="character" w:customStyle="1" w:styleId="BalloonTextChar">
    <w:name w:val="Balloon Text Char"/>
    <w:basedOn w:val="DefaultParagraphFont"/>
    <w:link w:val="BalloonText"/>
    <w:uiPriority w:val="99"/>
    <w:semiHidden/>
    <w:rsid w:val="00192CDF"/>
    <w:rPr>
      <w:rFonts w:ascii="Tahoma" w:hAnsi="Tahoma" w:cs="Tahoma"/>
      <w:sz w:val="16"/>
      <w:szCs w:val="16"/>
    </w:rPr>
  </w:style>
  <w:style w:type="character" w:customStyle="1" w:styleId="Heading1Char">
    <w:name w:val="Heading 1 Char"/>
    <w:basedOn w:val="DefaultParagraphFont"/>
    <w:link w:val="Heading1"/>
    <w:uiPriority w:val="9"/>
    <w:rsid w:val="0074401A"/>
    <w:rPr>
      <w:rFonts w:ascii="Open Sans" w:eastAsiaTheme="majorEastAsia" w:hAnsi="Open Sans" w:cs="Open Sans"/>
      <w:b/>
      <w:bCs/>
      <w:color w:val="93C73E"/>
      <w:sz w:val="60"/>
      <w:szCs w:val="60"/>
    </w:rPr>
  </w:style>
  <w:style w:type="table" w:styleId="TableGrid">
    <w:name w:val="Table Grid"/>
    <w:basedOn w:val="TableNormal"/>
    <w:uiPriority w:val="59"/>
    <w:rsid w:val="003324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93D75"/>
    <w:rPr>
      <w:color w:val="0000FF" w:themeColor="hyperlink"/>
      <w:u w:val="single"/>
    </w:rPr>
  </w:style>
  <w:style w:type="paragraph" w:customStyle="1" w:styleId="FooterText-Name">
    <w:name w:val="Footer Text - Name"/>
    <w:basedOn w:val="Footer"/>
    <w:link w:val="FooterText-NameChar"/>
    <w:qFormat/>
    <w:rsid w:val="00293D75"/>
    <w:rPr>
      <w:b/>
    </w:rPr>
  </w:style>
  <w:style w:type="paragraph" w:customStyle="1" w:styleId="FooterText-Normal">
    <w:name w:val="Footer Text - Normal"/>
    <w:basedOn w:val="Footer"/>
    <w:link w:val="FooterText-NormalChar"/>
    <w:qFormat/>
    <w:rsid w:val="00A50931"/>
    <w:pPr>
      <w:spacing w:after="0" w:line="240" w:lineRule="auto"/>
    </w:pPr>
    <w:rPr>
      <w:sz w:val="16"/>
      <w:szCs w:val="16"/>
    </w:rPr>
  </w:style>
  <w:style w:type="character" w:customStyle="1" w:styleId="FooterText-NameChar">
    <w:name w:val="Footer Text - Name Char"/>
    <w:basedOn w:val="FooterChar"/>
    <w:link w:val="FooterText-Name"/>
    <w:rsid w:val="00293D75"/>
    <w:rPr>
      <w:rFonts w:ascii="Open Sans" w:hAnsi="Open Sans" w:cs="Open Sans"/>
      <w:b/>
    </w:rPr>
  </w:style>
  <w:style w:type="paragraph" w:customStyle="1" w:styleId="Table-Padded-Normal">
    <w:name w:val="Table - Padded - Normal"/>
    <w:basedOn w:val="Normal"/>
    <w:link w:val="Table-Padded-NormalChar"/>
    <w:qFormat/>
    <w:rsid w:val="007C6F6B"/>
    <w:pPr>
      <w:tabs>
        <w:tab w:val="left" w:pos="2310"/>
      </w:tabs>
      <w:spacing w:before="60" w:after="60"/>
    </w:pPr>
  </w:style>
  <w:style w:type="character" w:customStyle="1" w:styleId="FooterText-NormalChar">
    <w:name w:val="Footer Text - Normal Char"/>
    <w:basedOn w:val="FooterChar"/>
    <w:link w:val="FooterText-Normal"/>
    <w:rsid w:val="00A50931"/>
    <w:rPr>
      <w:rFonts w:ascii="Open Sans" w:hAnsi="Open Sans" w:cs="Open Sans"/>
      <w:sz w:val="16"/>
      <w:szCs w:val="16"/>
    </w:rPr>
  </w:style>
  <w:style w:type="character" w:customStyle="1" w:styleId="Table-Padded-NormalChar">
    <w:name w:val="Table - Padded - Normal Char"/>
    <w:basedOn w:val="DefaultParagraphFont"/>
    <w:link w:val="Table-Padded-Normal"/>
    <w:rsid w:val="007C6F6B"/>
    <w:rPr>
      <w:rFonts w:ascii="Open Sans" w:hAnsi="Open Sans" w:cs="Open Sans"/>
    </w:rPr>
  </w:style>
  <w:style w:type="character" w:customStyle="1" w:styleId="Heading2Char">
    <w:name w:val="Heading 2 Char"/>
    <w:basedOn w:val="DefaultParagraphFont"/>
    <w:link w:val="Heading20"/>
    <w:uiPriority w:val="9"/>
    <w:rsid w:val="007E380C"/>
    <w:rPr>
      <w:rFonts w:ascii="Open Sans" w:eastAsiaTheme="majorEastAsia" w:hAnsi="Open Sans" w:cs="Open Sans"/>
      <w:b/>
      <w:bCs/>
      <w:color w:val="93C73E"/>
      <w:sz w:val="60"/>
      <w:szCs w:val="60"/>
    </w:rPr>
  </w:style>
  <w:style w:type="character" w:customStyle="1" w:styleId="Heading3Char">
    <w:name w:val="Heading 3 Char"/>
    <w:basedOn w:val="DefaultParagraphFont"/>
    <w:link w:val="Heading3"/>
    <w:uiPriority w:val="9"/>
    <w:rsid w:val="006263FC"/>
    <w:rPr>
      <w:rFonts w:ascii="Open Sans" w:eastAsiaTheme="majorEastAsia" w:hAnsi="Open Sans" w:cs="Open Sans"/>
      <w:b/>
      <w:bCs/>
      <w:color w:val="000000" w:themeColor="text1"/>
      <w:sz w:val="28"/>
      <w:szCs w:val="28"/>
    </w:rPr>
  </w:style>
  <w:style w:type="paragraph" w:styleId="NoSpacing">
    <w:name w:val="No Spacing"/>
    <w:uiPriority w:val="1"/>
    <w:qFormat/>
    <w:rsid w:val="000F1142"/>
    <w:pPr>
      <w:spacing w:after="0" w:line="240" w:lineRule="auto"/>
    </w:pPr>
    <w:rPr>
      <w:rFonts w:ascii="Open Sans" w:hAnsi="Open Sans" w:cs="Open Sans"/>
    </w:rPr>
  </w:style>
  <w:style w:type="paragraph" w:customStyle="1" w:styleId="CoverPage-Title">
    <w:name w:val="Cover Page - Title"/>
    <w:basedOn w:val="Heading20"/>
    <w:link w:val="CoverPage-TitleChar"/>
    <w:qFormat/>
    <w:rsid w:val="00C65563"/>
    <w:pPr>
      <w:numPr>
        <w:numId w:val="0"/>
      </w:numPr>
      <w:spacing w:before="0"/>
    </w:pPr>
    <w:rPr>
      <w:sz w:val="120"/>
      <w:szCs w:val="120"/>
    </w:rPr>
  </w:style>
  <w:style w:type="paragraph" w:customStyle="1" w:styleId="CoverPage-ClientName">
    <w:name w:val="Cover Page - Client Name"/>
    <w:basedOn w:val="Normal"/>
    <w:link w:val="CoverPage-ClientNameChar"/>
    <w:qFormat/>
    <w:rsid w:val="00B00091"/>
    <w:rPr>
      <w:sz w:val="60"/>
      <w:szCs w:val="60"/>
    </w:rPr>
  </w:style>
  <w:style w:type="character" w:customStyle="1" w:styleId="CoverPage-TitleChar">
    <w:name w:val="Cover Page - Title Char"/>
    <w:basedOn w:val="Heading2Char"/>
    <w:link w:val="CoverPage-Title"/>
    <w:rsid w:val="00C65563"/>
    <w:rPr>
      <w:rFonts w:ascii="Open Sans" w:eastAsiaTheme="majorEastAsia" w:hAnsi="Open Sans" w:cs="Open Sans"/>
      <w:b/>
      <w:bCs/>
      <w:color w:val="93C73E"/>
      <w:sz w:val="120"/>
      <w:szCs w:val="120"/>
    </w:rPr>
  </w:style>
  <w:style w:type="paragraph" w:customStyle="1" w:styleId="HeaderDocumentSummary">
    <w:name w:val="Header Document Summary"/>
    <w:basedOn w:val="Normal"/>
    <w:link w:val="HeaderDocumentSummaryChar"/>
    <w:qFormat/>
    <w:rsid w:val="0074401A"/>
    <w:pPr>
      <w:jc w:val="right"/>
    </w:pPr>
    <w:rPr>
      <w:sz w:val="16"/>
      <w:szCs w:val="16"/>
    </w:rPr>
  </w:style>
  <w:style w:type="character" w:customStyle="1" w:styleId="CoverPage-ClientNameChar">
    <w:name w:val="Cover Page - Client Name Char"/>
    <w:basedOn w:val="DefaultParagraphFont"/>
    <w:link w:val="CoverPage-ClientName"/>
    <w:rsid w:val="00B00091"/>
    <w:rPr>
      <w:rFonts w:ascii="Open Sans" w:hAnsi="Open Sans" w:cs="Open Sans"/>
      <w:sz w:val="60"/>
      <w:szCs w:val="60"/>
    </w:rPr>
  </w:style>
  <w:style w:type="paragraph" w:customStyle="1" w:styleId="IntroductoryTest">
    <w:name w:val="Introductory Test"/>
    <w:basedOn w:val="Normal"/>
    <w:link w:val="IntroductoryTestChar"/>
    <w:qFormat/>
    <w:rsid w:val="00ED0138"/>
    <w:pPr>
      <w:spacing w:after="360" w:line="360" w:lineRule="atLeast"/>
    </w:pPr>
    <w:rPr>
      <w:sz w:val="28"/>
      <w:szCs w:val="28"/>
    </w:rPr>
  </w:style>
  <w:style w:type="character" w:customStyle="1" w:styleId="HeaderDocumentSummaryChar">
    <w:name w:val="Header Document Summary Char"/>
    <w:basedOn w:val="DefaultParagraphFont"/>
    <w:link w:val="HeaderDocumentSummary"/>
    <w:rsid w:val="0074401A"/>
    <w:rPr>
      <w:rFonts w:ascii="Open Sans" w:hAnsi="Open Sans" w:cs="Open Sans"/>
      <w:sz w:val="16"/>
      <w:szCs w:val="16"/>
    </w:rPr>
  </w:style>
  <w:style w:type="paragraph" w:styleId="ListParagraph">
    <w:name w:val="List Paragraph"/>
    <w:basedOn w:val="Normal"/>
    <w:uiPriority w:val="34"/>
    <w:qFormat/>
    <w:rsid w:val="00F15660"/>
    <w:pPr>
      <w:numPr>
        <w:numId w:val="1"/>
      </w:numPr>
      <w:contextualSpacing/>
    </w:pPr>
  </w:style>
  <w:style w:type="character" w:customStyle="1" w:styleId="IntroductoryTestChar">
    <w:name w:val="Introductory Test Char"/>
    <w:basedOn w:val="DefaultParagraphFont"/>
    <w:link w:val="IntroductoryTest"/>
    <w:rsid w:val="00ED0138"/>
    <w:rPr>
      <w:rFonts w:ascii="Open Sans" w:hAnsi="Open Sans" w:cs="Open Sans"/>
      <w:sz w:val="28"/>
      <w:szCs w:val="28"/>
    </w:rPr>
  </w:style>
  <w:style w:type="character" w:customStyle="1" w:styleId="Heading4Char">
    <w:name w:val="Heading 4 Char"/>
    <w:basedOn w:val="DefaultParagraphFont"/>
    <w:link w:val="Heading4"/>
    <w:uiPriority w:val="9"/>
    <w:rsid w:val="00C83561"/>
    <w:rPr>
      <w:rFonts w:ascii="Open Sans" w:eastAsiaTheme="majorEastAsia" w:hAnsi="Open Sans" w:cs="Open Sans"/>
      <w:b/>
      <w:bCs/>
      <w:iCs/>
      <w:sz w:val="24"/>
      <w:szCs w:val="24"/>
    </w:rPr>
  </w:style>
  <w:style w:type="paragraph" w:customStyle="1" w:styleId="Hyperlink-Ridgeway">
    <w:name w:val="Hyperlink - Ridgeway"/>
    <w:basedOn w:val="Normal"/>
    <w:link w:val="Hyperlink-RidgewayChar"/>
    <w:qFormat/>
    <w:rsid w:val="00AB1C98"/>
    <w:rPr>
      <w:color w:val="93C73E"/>
      <w:u w:val="single"/>
    </w:rPr>
  </w:style>
  <w:style w:type="character" w:customStyle="1" w:styleId="Hyperlink-RidgewayChar">
    <w:name w:val="Hyperlink - Ridgeway Char"/>
    <w:basedOn w:val="DefaultParagraphFont"/>
    <w:link w:val="Hyperlink-Ridgeway"/>
    <w:rsid w:val="00AB1C98"/>
    <w:rPr>
      <w:rFonts w:ascii="Open Sans" w:hAnsi="Open Sans" w:cs="Open Sans"/>
      <w:color w:val="93C73E"/>
      <w:u w:val="single"/>
    </w:rPr>
  </w:style>
  <w:style w:type="character" w:customStyle="1" w:styleId="Heading5Char">
    <w:name w:val="Heading 5 Char"/>
    <w:basedOn w:val="DefaultParagraphFont"/>
    <w:link w:val="Heading5"/>
    <w:uiPriority w:val="9"/>
    <w:rsid w:val="006263FC"/>
    <w:rPr>
      <w:rFonts w:ascii="Open Sans" w:eastAsiaTheme="majorEastAsia" w:hAnsi="Open Sans" w:cs="Open Sans"/>
      <w:b/>
    </w:rPr>
  </w:style>
  <w:style w:type="paragraph" w:styleId="TOCHeading">
    <w:name w:val="TOC Heading"/>
    <w:basedOn w:val="Heading1"/>
    <w:next w:val="Normal"/>
    <w:uiPriority w:val="39"/>
    <w:semiHidden/>
    <w:unhideWhenUsed/>
    <w:qFormat/>
    <w:rsid w:val="00052988"/>
    <w:pPr>
      <w:pageBreakBefore w:val="0"/>
      <w:spacing w:before="480" w:after="0"/>
      <w:outlineLvl w:val="9"/>
    </w:pPr>
    <w:rPr>
      <w:rFonts w:asciiTheme="majorHAnsi" w:hAnsiTheme="majorHAnsi" w:cstheme="majorBidi"/>
      <w:color w:val="365F91" w:themeColor="accent1" w:themeShade="BF"/>
      <w:sz w:val="28"/>
      <w:szCs w:val="28"/>
      <w:lang w:val="en-US" w:eastAsia="ja-JP"/>
    </w:rPr>
  </w:style>
  <w:style w:type="paragraph" w:styleId="TOC2">
    <w:name w:val="toc 2"/>
    <w:basedOn w:val="Normal"/>
    <w:next w:val="Normal"/>
    <w:autoRedefine/>
    <w:uiPriority w:val="39"/>
    <w:unhideWhenUsed/>
    <w:rsid w:val="00052988"/>
    <w:pPr>
      <w:spacing w:after="100"/>
      <w:ind w:left="220"/>
    </w:pPr>
  </w:style>
  <w:style w:type="paragraph" w:styleId="TOC1">
    <w:name w:val="toc 1"/>
    <w:basedOn w:val="Normal"/>
    <w:next w:val="Normal"/>
    <w:autoRedefine/>
    <w:uiPriority w:val="39"/>
    <w:unhideWhenUsed/>
    <w:rsid w:val="00052988"/>
    <w:pPr>
      <w:spacing w:after="100"/>
    </w:pPr>
  </w:style>
  <w:style w:type="paragraph" w:styleId="TOC3">
    <w:name w:val="toc 3"/>
    <w:basedOn w:val="Normal"/>
    <w:next w:val="Normal"/>
    <w:autoRedefine/>
    <w:uiPriority w:val="39"/>
    <w:unhideWhenUsed/>
    <w:rsid w:val="00052988"/>
    <w:pPr>
      <w:spacing w:after="100"/>
      <w:ind w:left="440"/>
    </w:pPr>
  </w:style>
  <w:style w:type="paragraph" w:customStyle="1" w:styleId="Heading2">
    <w:name w:val="Heading  2"/>
    <w:basedOn w:val="Heading3"/>
    <w:link w:val="Heading2Char0"/>
    <w:qFormat/>
    <w:rsid w:val="005848B8"/>
    <w:pPr>
      <w:pageBreakBefore/>
      <w:numPr>
        <w:ilvl w:val="0"/>
      </w:numPr>
      <w:ind w:left="403" w:hanging="403"/>
    </w:pPr>
    <w:rPr>
      <w:color w:val="93C73E"/>
      <w:sz w:val="60"/>
      <w:szCs w:val="60"/>
    </w:rPr>
  </w:style>
  <w:style w:type="paragraph" w:styleId="TOC4">
    <w:name w:val="toc 4"/>
    <w:basedOn w:val="Normal"/>
    <w:next w:val="Normal"/>
    <w:autoRedefine/>
    <w:uiPriority w:val="39"/>
    <w:unhideWhenUsed/>
    <w:rsid w:val="00796A62"/>
    <w:pPr>
      <w:spacing w:after="100"/>
      <w:ind w:left="660"/>
    </w:pPr>
    <w:rPr>
      <w:rFonts w:eastAsiaTheme="minorEastAsia"/>
      <w:lang w:eastAsia="en-GB"/>
    </w:rPr>
  </w:style>
  <w:style w:type="character" w:customStyle="1" w:styleId="Heading2Char0">
    <w:name w:val="Heading  2 Char"/>
    <w:basedOn w:val="Heading3Char"/>
    <w:link w:val="Heading2"/>
    <w:rsid w:val="005848B8"/>
    <w:rPr>
      <w:rFonts w:ascii="Open Sans" w:eastAsiaTheme="majorEastAsia" w:hAnsi="Open Sans" w:cs="Open Sans"/>
      <w:b/>
      <w:bCs/>
      <w:color w:val="93C73E"/>
      <w:sz w:val="60"/>
      <w:szCs w:val="60"/>
    </w:rPr>
  </w:style>
  <w:style w:type="paragraph" w:styleId="TOC5">
    <w:name w:val="toc 5"/>
    <w:basedOn w:val="Normal"/>
    <w:next w:val="Normal"/>
    <w:autoRedefine/>
    <w:uiPriority w:val="39"/>
    <w:unhideWhenUsed/>
    <w:rsid w:val="00796A62"/>
    <w:pPr>
      <w:spacing w:after="100"/>
      <w:ind w:left="880"/>
    </w:pPr>
    <w:rPr>
      <w:rFonts w:eastAsiaTheme="minorEastAsia"/>
      <w:lang w:eastAsia="en-GB"/>
    </w:rPr>
  </w:style>
  <w:style w:type="paragraph" w:styleId="TOC6">
    <w:name w:val="toc 6"/>
    <w:basedOn w:val="Normal"/>
    <w:next w:val="Normal"/>
    <w:autoRedefine/>
    <w:uiPriority w:val="39"/>
    <w:unhideWhenUsed/>
    <w:rsid w:val="00796A62"/>
    <w:pPr>
      <w:spacing w:after="100"/>
      <w:ind w:left="1100"/>
    </w:pPr>
    <w:rPr>
      <w:rFonts w:eastAsiaTheme="minorEastAsia"/>
      <w:lang w:eastAsia="en-GB"/>
    </w:rPr>
  </w:style>
  <w:style w:type="paragraph" w:styleId="TOC7">
    <w:name w:val="toc 7"/>
    <w:basedOn w:val="Normal"/>
    <w:next w:val="Normal"/>
    <w:autoRedefine/>
    <w:uiPriority w:val="39"/>
    <w:unhideWhenUsed/>
    <w:rsid w:val="00796A62"/>
    <w:pPr>
      <w:spacing w:after="100"/>
      <w:ind w:left="1320"/>
    </w:pPr>
    <w:rPr>
      <w:rFonts w:eastAsiaTheme="minorEastAsia"/>
      <w:lang w:eastAsia="en-GB"/>
    </w:rPr>
  </w:style>
  <w:style w:type="paragraph" w:styleId="TOC8">
    <w:name w:val="toc 8"/>
    <w:basedOn w:val="Normal"/>
    <w:next w:val="Normal"/>
    <w:autoRedefine/>
    <w:uiPriority w:val="39"/>
    <w:unhideWhenUsed/>
    <w:rsid w:val="00796A62"/>
    <w:pPr>
      <w:spacing w:after="100"/>
      <w:ind w:left="1540"/>
    </w:pPr>
    <w:rPr>
      <w:rFonts w:eastAsiaTheme="minorEastAsia"/>
      <w:lang w:eastAsia="en-GB"/>
    </w:rPr>
  </w:style>
  <w:style w:type="paragraph" w:styleId="TOC9">
    <w:name w:val="toc 9"/>
    <w:basedOn w:val="Normal"/>
    <w:next w:val="Normal"/>
    <w:autoRedefine/>
    <w:uiPriority w:val="39"/>
    <w:unhideWhenUsed/>
    <w:rsid w:val="00796A62"/>
    <w:pPr>
      <w:spacing w:after="100"/>
      <w:ind w:left="1760"/>
    </w:pPr>
    <w:rPr>
      <w:rFonts w:eastAsiaTheme="minorEastAsia"/>
      <w:lang w:eastAsia="en-GB"/>
    </w:rPr>
  </w:style>
  <w:style w:type="character" w:styleId="CommentReference">
    <w:name w:val="annotation reference"/>
    <w:basedOn w:val="DefaultParagraphFont"/>
    <w:uiPriority w:val="99"/>
    <w:semiHidden/>
    <w:unhideWhenUsed/>
    <w:rsid w:val="002C112F"/>
    <w:rPr>
      <w:sz w:val="16"/>
      <w:szCs w:val="16"/>
    </w:rPr>
  </w:style>
  <w:style w:type="paragraph" w:styleId="CommentText">
    <w:name w:val="annotation text"/>
    <w:basedOn w:val="Normal"/>
    <w:link w:val="CommentTextChar"/>
    <w:uiPriority w:val="99"/>
    <w:semiHidden/>
    <w:unhideWhenUsed/>
    <w:rsid w:val="002C112F"/>
    <w:pPr>
      <w:spacing w:line="240" w:lineRule="auto"/>
    </w:pPr>
    <w:rPr>
      <w:sz w:val="20"/>
      <w:szCs w:val="20"/>
    </w:rPr>
  </w:style>
  <w:style w:type="character" w:customStyle="1" w:styleId="CommentTextChar">
    <w:name w:val="Comment Text Char"/>
    <w:basedOn w:val="DefaultParagraphFont"/>
    <w:link w:val="CommentText"/>
    <w:uiPriority w:val="99"/>
    <w:semiHidden/>
    <w:rsid w:val="002C112F"/>
    <w:rPr>
      <w:rFonts w:ascii="Open Sans" w:hAnsi="Open Sans" w:cs="Open Sans"/>
      <w:sz w:val="20"/>
      <w:szCs w:val="20"/>
    </w:rPr>
  </w:style>
  <w:style w:type="paragraph" w:styleId="CommentSubject">
    <w:name w:val="annotation subject"/>
    <w:basedOn w:val="CommentText"/>
    <w:next w:val="CommentText"/>
    <w:link w:val="CommentSubjectChar"/>
    <w:uiPriority w:val="99"/>
    <w:semiHidden/>
    <w:unhideWhenUsed/>
    <w:rsid w:val="002C112F"/>
    <w:rPr>
      <w:b/>
      <w:bCs/>
    </w:rPr>
  </w:style>
  <w:style w:type="character" w:customStyle="1" w:styleId="CommentSubjectChar">
    <w:name w:val="Comment Subject Char"/>
    <w:basedOn w:val="CommentTextChar"/>
    <w:link w:val="CommentSubject"/>
    <w:uiPriority w:val="99"/>
    <w:semiHidden/>
    <w:rsid w:val="002C112F"/>
    <w:rPr>
      <w:rFonts w:ascii="Open Sans" w:hAnsi="Open Sans" w:cs="Open Sans"/>
      <w:b/>
      <w:bCs/>
      <w:sz w:val="20"/>
      <w:szCs w:val="20"/>
    </w:rPr>
  </w:style>
  <w:style w:type="character" w:styleId="FollowedHyperlink">
    <w:name w:val="FollowedHyperlink"/>
    <w:basedOn w:val="DefaultParagraphFont"/>
    <w:uiPriority w:val="99"/>
    <w:semiHidden/>
    <w:unhideWhenUsed/>
    <w:rsid w:val="00796F5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276057">
      <w:bodyDiv w:val="1"/>
      <w:marLeft w:val="0"/>
      <w:marRight w:val="0"/>
      <w:marTop w:val="0"/>
      <w:marBottom w:val="0"/>
      <w:divBdr>
        <w:top w:val="none" w:sz="0" w:space="0" w:color="auto"/>
        <w:left w:val="none" w:sz="0" w:space="0" w:color="auto"/>
        <w:bottom w:val="none" w:sz="0" w:space="0" w:color="auto"/>
        <w:right w:val="none" w:sz="0" w:space="0" w:color="auto"/>
      </w:divBdr>
    </w:div>
    <w:div w:id="415325069">
      <w:bodyDiv w:val="1"/>
      <w:marLeft w:val="0"/>
      <w:marRight w:val="0"/>
      <w:marTop w:val="0"/>
      <w:marBottom w:val="0"/>
      <w:divBdr>
        <w:top w:val="none" w:sz="0" w:space="0" w:color="auto"/>
        <w:left w:val="none" w:sz="0" w:space="0" w:color="auto"/>
        <w:bottom w:val="none" w:sz="0" w:space="0" w:color="auto"/>
        <w:right w:val="none" w:sz="0" w:space="0" w:color="auto"/>
      </w:divBdr>
    </w:div>
    <w:div w:id="437261453">
      <w:bodyDiv w:val="1"/>
      <w:marLeft w:val="0"/>
      <w:marRight w:val="0"/>
      <w:marTop w:val="0"/>
      <w:marBottom w:val="0"/>
      <w:divBdr>
        <w:top w:val="none" w:sz="0" w:space="0" w:color="auto"/>
        <w:left w:val="none" w:sz="0" w:space="0" w:color="auto"/>
        <w:bottom w:val="none" w:sz="0" w:space="0" w:color="auto"/>
        <w:right w:val="none" w:sz="0" w:space="0" w:color="auto"/>
      </w:divBdr>
    </w:div>
    <w:div w:id="824663280">
      <w:bodyDiv w:val="1"/>
      <w:marLeft w:val="0"/>
      <w:marRight w:val="0"/>
      <w:marTop w:val="0"/>
      <w:marBottom w:val="0"/>
      <w:divBdr>
        <w:top w:val="none" w:sz="0" w:space="0" w:color="auto"/>
        <w:left w:val="none" w:sz="0" w:space="0" w:color="auto"/>
        <w:bottom w:val="none" w:sz="0" w:space="0" w:color="auto"/>
        <w:right w:val="none" w:sz="0" w:space="0" w:color="auto"/>
      </w:divBdr>
    </w:div>
    <w:div w:id="825362601">
      <w:bodyDiv w:val="1"/>
      <w:marLeft w:val="0"/>
      <w:marRight w:val="0"/>
      <w:marTop w:val="0"/>
      <w:marBottom w:val="0"/>
      <w:divBdr>
        <w:top w:val="none" w:sz="0" w:space="0" w:color="auto"/>
        <w:left w:val="none" w:sz="0" w:space="0" w:color="auto"/>
        <w:bottom w:val="none" w:sz="0" w:space="0" w:color="auto"/>
        <w:right w:val="none" w:sz="0" w:space="0" w:color="auto"/>
      </w:divBdr>
    </w:div>
    <w:div w:id="1426881635">
      <w:bodyDiv w:val="1"/>
      <w:marLeft w:val="0"/>
      <w:marRight w:val="0"/>
      <w:marTop w:val="0"/>
      <w:marBottom w:val="0"/>
      <w:divBdr>
        <w:top w:val="none" w:sz="0" w:space="0" w:color="auto"/>
        <w:left w:val="none" w:sz="0" w:space="0" w:color="auto"/>
        <w:bottom w:val="none" w:sz="0" w:space="0" w:color="auto"/>
        <w:right w:val="none" w:sz="0" w:space="0" w:color="auto"/>
      </w:divBdr>
    </w:div>
    <w:div w:id="1713260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www.ridgeway.net" TargetMode="External"/><Relationship Id="rId2" Type="http://schemas.openxmlformats.org/officeDocument/2006/relationships/hyperlink" Target="mailto:info@ridgeway.net" TargetMode="External"/><Relationship Id="rId1" Type="http://schemas.openxmlformats.org/officeDocument/2006/relationships/image" Target="media/image1.jpg"/><Relationship Id="rId4" Type="http://schemas.openxmlformats.org/officeDocument/2006/relationships/hyperlink" Target="http://twitter.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F:\Documents\RidgewayTemplateD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486B2-88E1-4379-A848-5D08C5B22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RidgewayTemplateDoc</Template>
  <TotalTime>308</TotalTime>
  <Pages>2</Pages>
  <Words>541</Words>
  <Characters>3090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JimH</dc:creator>
  <cp:lastModifiedBy>Jim Hey</cp:lastModifiedBy>
  <cp:revision>9</cp:revision>
  <cp:lastPrinted>2012-03-15T11:05:00Z</cp:lastPrinted>
  <dcterms:created xsi:type="dcterms:W3CDTF">2013-09-19T08:55:00Z</dcterms:created>
  <dcterms:modified xsi:type="dcterms:W3CDTF">2014-12-19T15:58:00Z</dcterms:modified>
</cp:coreProperties>
</file>